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BE0533D" w14:textId="4A4C062E" w:rsidR="00BD4037" w:rsidRDefault="00BD4037" w:rsidP="00BD4037">
      <w:pPr>
        <w:pStyle w:val="Title"/>
        <w:rPr>
          <w:rFonts w:ascii="Bell MT" w:hAnsi="Bell MT"/>
        </w:rPr>
      </w:pPr>
      <w:r w:rsidRPr="00BD4037">
        <w:rPr>
          <w:rFonts w:ascii="Bell MT" w:hAnsi="Bell MT"/>
          <w:noProof/>
        </w:rPr>
        <w:drawing>
          <wp:anchor distT="0" distB="0" distL="114300" distR="114300" simplePos="0" relativeHeight="251658240" behindDoc="0" locked="0" layoutInCell="1" allowOverlap="1" wp14:anchorId="5C8DA52F" wp14:editId="20051DA9">
            <wp:simplePos x="0" y="0"/>
            <wp:positionH relativeFrom="column">
              <wp:posOffset>4058844</wp:posOffset>
            </wp:positionH>
            <wp:positionV relativeFrom="paragraph">
              <wp:posOffset>75127</wp:posOffset>
            </wp:positionV>
            <wp:extent cx="2879533" cy="2596896"/>
            <wp:effectExtent l="0" t="0" r="0" b="0"/>
            <wp:wrapNone/>
            <wp:docPr id="562297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7440" name="Picture 56229744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3" b="4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533" cy="259689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EE0BC8" w14:textId="77B08786" w:rsidR="00907178" w:rsidRPr="00BD4037" w:rsidRDefault="00BD4037" w:rsidP="00BD4037">
      <w:pPr>
        <w:pStyle w:val="Title"/>
        <w:rPr>
          <w:rFonts w:ascii="Bell MT" w:hAnsi="Bell MT"/>
        </w:rPr>
      </w:pPr>
      <w:proofErr w:type="spellStart"/>
      <w:r w:rsidRPr="00BD4037">
        <w:rPr>
          <w:rFonts w:ascii="Bell MT" w:hAnsi="Bell MT"/>
        </w:rPr>
        <w:t>Elshen</w:t>
      </w:r>
      <w:proofErr w:type="spellEnd"/>
      <w:r w:rsidRPr="00BD4037">
        <w:rPr>
          <w:rFonts w:ascii="Bell MT" w:hAnsi="Bell MT"/>
        </w:rPr>
        <w:t xml:space="preserve"> Tabrizi</w:t>
      </w:r>
    </w:p>
    <w:p w14:paraId="115D963F" w14:textId="77777777" w:rsidR="00133BBB" w:rsidRPr="00133BBB" w:rsidRDefault="00907178" w:rsidP="00133BBB">
      <w:pPr>
        <w:pStyle w:val="Subtitle"/>
        <w:spacing w:after="0"/>
        <w:rPr>
          <w:sz w:val="28"/>
          <w:szCs w:val="28"/>
        </w:rPr>
      </w:pPr>
      <w:r w:rsidRPr="00133BBB">
        <w:rPr>
          <w:sz w:val="28"/>
          <w:szCs w:val="28"/>
        </w:rPr>
        <w:t>Frontend developer</w:t>
      </w:r>
      <w:r w:rsidR="00C77DBC" w:rsidRPr="00133BBB">
        <w:rPr>
          <w:sz w:val="28"/>
          <w:szCs w:val="28"/>
        </w:rPr>
        <w:t xml:space="preserve"> | </w:t>
      </w:r>
      <w:r w:rsidR="00133BBB" w:rsidRPr="00133BBB">
        <w:rPr>
          <w:sz w:val="28"/>
          <w:szCs w:val="28"/>
        </w:rPr>
        <w:t xml:space="preserve">Building Interactive Web </w:t>
      </w:r>
    </w:p>
    <w:p w14:paraId="5B237B31" w14:textId="4E59BBD6" w:rsidR="00133BBB" w:rsidRPr="00133BBB" w:rsidRDefault="00133BBB" w:rsidP="00133BBB">
      <w:pPr>
        <w:pStyle w:val="Subtitle"/>
        <w:spacing w:after="0"/>
        <w:rPr>
          <w:sz w:val="24"/>
          <w:szCs w:val="24"/>
        </w:rPr>
      </w:pPr>
      <w:r w:rsidRPr="00133BBB">
        <w:rPr>
          <w:sz w:val="28"/>
          <w:szCs w:val="28"/>
        </w:rPr>
        <w:t>Experiences with React, Three.js &amp; Blender</w:t>
      </w:r>
    </w:p>
    <w:p w14:paraId="206DBE59" w14:textId="6AE51EA7" w:rsidR="00133BBB" w:rsidRPr="00133BBB" w:rsidRDefault="00133BBB" w:rsidP="00133BBB">
      <w:r w:rsidRPr="00EF11F6">
        <w:rPr>
          <w:noProof/>
        </w:rPr>
        <w:drawing>
          <wp:anchor distT="0" distB="0" distL="114300" distR="114300" simplePos="0" relativeHeight="251659264" behindDoc="0" locked="0" layoutInCell="1" allowOverlap="1" wp14:anchorId="79465710" wp14:editId="20050BF4">
            <wp:simplePos x="0" y="0"/>
            <wp:positionH relativeFrom="margin">
              <wp:posOffset>0</wp:posOffset>
            </wp:positionH>
            <wp:positionV relativeFrom="paragraph">
              <wp:posOffset>313690</wp:posOffset>
            </wp:positionV>
            <wp:extent cx="154940" cy="154940"/>
            <wp:effectExtent l="0" t="0" r="0" b="0"/>
            <wp:wrapThrough wrapText="bothSides">
              <wp:wrapPolygon edited="0">
                <wp:start x="5311" y="0"/>
                <wp:lineTo x="0" y="7967"/>
                <wp:lineTo x="0" y="18590"/>
                <wp:lineTo x="10623" y="18590"/>
                <wp:lineTo x="18590" y="7967"/>
                <wp:lineTo x="18590" y="0"/>
                <wp:lineTo x="5311" y="0"/>
              </wp:wrapPolygon>
            </wp:wrapThrough>
            <wp:docPr id="15432856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5619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9333A" w14:textId="24887617" w:rsidR="00907178" w:rsidRPr="008F20EB" w:rsidRDefault="00907178" w:rsidP="00907178">
      <w:pPr>
        <w:pStyle w:val="Contact"/>
        <w:rPr>
          <w:i/>
          <w:iCs/>
        </w:rPr>
      </w:pPr>
      <w:r w:rsidRPr="008F20EB">
        <w:rPr>
          <w:i/>
          <w:iCs/>
        </w:rPr>
        <w:t>930-605-8518</w:t>
      </w:r>
    </w:p>
    <w:p w14:paraId="433A3976" w14:textId="1FDB72BF" w:rsidR="0045361F" w:rsidRPr="008F20EB" w:rsidRDefault="00133BBB" w:rsidP="00907178">
      <w:pPr>
        <w:pStyle w:val="Contact"/>
      </w:pPr>
      <w:r w:rsidRPr="00EF11F6">
        <w:rPr>
          <w:noProof/>
        </w:rPr>
        <w:drawing>
          <wp:anchor distT="0" distB="0" distL="114300" distR="114300" simplePos="0" relativeHeight="251660288" behindDoc="1" locked="0" layoutInCell="1" allowOverlap="1" wp14:anchorId="1AFFB95E" wp14:editId="19B89002">
            <wp:simplePos x="0" y="0"/>
            <wp:positionH relativeFrom="margin">
              <wp:align>left</wp:align>
            </wp:positionH>
            <wp:positionV relativeFrom="page">
              <wp:posOffset>2749324</wp:posOffset>
            </wp:positionV>
            <wp:extent cx="154940" cy="154940"/>
            <wp:effectExtent l="0" t="0" r="0" b="0"/>
            <wp:wrapTight wrapText="bothSides">
              <wp:wrapPolygon edited="0">
                <wp:start x="0" y="0"/>
                <wp:lineTo x="0" y="18590"/>
                <wp:lineTo x="18590" y="18590"/>
                <wp:lineTo x="18590" y="0"/>
                <wp:lineTo x="0" y="0"/>
              </wp:wrapPolygon>
            </wp:wrapTight>
            <wp:docPr id="16526698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980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proofErr w:type="spellStart"/>
        <w:r w:rsidR="008F20EB" w:rsidRPr="008F20EB">
          <w:rPr>
            <w:rStyle w:val="Hyperlink"/>
            <w:rFonts w:asciiTheme="majorBidi" w:hAnsiTheme="majorBidi" w:cstheme="majorBidi"/>
            <w:i/>
            <w:iCs/>
          </w:rPr>
          <w:t>sajjad-rafiee-tabriz</w:t>
        </w:r>
        <w:proofErr w:type="spellEnd"/>
      </w:hyperlink>
    </w:p>
    <w:p w14:paraId="2F511B90" w14:textId="51BB7B7C" w:rsidR="007F233E" w:rsidRPr="008F20EB" w:rsidRDefault="00133BBB" w:rsidP="008F20EB">
      <w:pPr>
        <w:pStyle w:val="Contact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461ED96" wp14:editId="6C657105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154940" cy="154940"/>
            <wp:effectExtent l="0" t="0" r="0" b="0"/>
            <wp:wrapTight wrapText="bothSides">
              <wp:wrapPolygon edited="0">
                <wp:start x="7967" y="0"/>
                <wp:lineTo x="0" y="7967"/>
                <wp:lineTo x="0" y="18590"/>
                <wp:lineTo x="10623" y="18590"/>
                <wp:lineTo x="18590" y="10623"/>
                <wp:lineTo x="18590" y="0"/>
                <wp:lineTo x="7967" y="0"/>
              </wp:wrapPolygon>
            </wp:wrapTight>
            <wp:docPr id="132848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8F20EB" w:rsidRPr="008F20EB">
          <w:rPr>
            <w:rStyle w:val="Hyperlink"/>
            <w:rFonts w:asciiTheme="majorBidi" w:hAnsiTheme="majorBidi" w:cstheme="majorBidi"/>
            <w:i/>
            <w:iCs/>
            <w:sz w:val="22"/>
            <w:szCs w:val="22"/>
          </w:rPr>
          <w:t>srfie714692358.github.io/srfie714692358</w:t>
        </w:r>
      </w:hyperlink>
    </w:p>
    <w:p w14:paraId="479BEA19" w14:textId="77777777" w:rsidR="008F20EB" w:rsidRDefault="008F20EB" w:rsidP="008F20EB">
      <w:pPr>
        <w:pStyle w:val="Contact"/>
      </w:pPr>
    </w:p>
    <w:p w14:paraId="3BDCBD00" w14:textId="19200CD5" w:rsidR="007F233E" w:rsidRDefault="007F233E" w:rsidP="007F233E">
      <w:pPr>
        <w:pStyle w:val="Contac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About</w:t>
      </w:r>
    </w:p>
    <w:p w14:paraId="24BE43DC" w14:textId="77777777" w:rsidR="007F233E" w:rsidRPr="007F233E" w:rsidRDefault="007F233E" w:rsidP="007F233E">
      <w:pPr>
        <w:pStyle w:val="Contact"/>
        <w:rPr>
          <w:b w:val="0"/>
          <w:sz w:val="17"/>
          <w:szCs w:val="17"/>
        </w:rPr>
      </w:pPr>
    </w:p>
    <w:p w14:paraId="3C4AF5F3" w14:textId="0BE8982F" w:rsidR="007F233E" w:rsidRPr="007F233E" w:rsidRDefault="007F233E" w:rsidP="007F233E">
      <w:pPr>
        <w:pStyle w:val="Contact"/>
        <w:rPr>
          <w:b w:val="0"/>
        </w:rPr>
      </w:pPr>
      <w:r w:rsidRPr="007F233E">
        <w:rPr>
          <w:b w:val="0"/>
        </w:rPr>
        <w:t>Hi</w:t>
      </w:r>
      <w:r w:rsidR="00C77DBC">
        <w:rPr>
          <w:b w:val="0"/>
        </w:rPr>
        <w:t>,</w:t>
      </w:r>
      <w:r w:rsidRPr="007F233E">
        <w:rPr>
          <w:b w:val="0"/>
        </w:rPr>
        <w:t xml:space="preserve"> I’m </w:t>
      </w:r>
      <w:proofErr w:type="spellStart"/>
      <w:r w:rsidRPr="007F233E">
        <w:rPr>
          <w:b w:val="0"/>
        </w:rPr>
        <w:t>Elsh</w:t>
      </w:r>
      <w:r w:rsidR="004B0C31">
        <w:rPr>
          <w:b w:val="0"/>
        </w:rPr>
        <w:t>e</w:t>
      </w:r>
      <w:r w:rsidRPr="007F233E">
        <w:rPr>
          <w:b w:val="0"/>
        </w:rPr>
        <w:t>n</w:t>
      </w:r>
      <w:proofErr w:type="spellEnd"/>
      <w:r w:rsidR="00C77DBC">
        <w:rPr>
          <w:b w:val="0"/>
        </w:rPr>
        <w:t>, a</w:t>
      </w:r>
      <w:r w:rsidRPr="007F233E">
        <w:rPr>
          <w:b w:val="0"/>
        </w:rPr>
        <w:t xml:space="preserve"> web developer who loves building clean, interactive experiences with React.</w:t>
      </w:r>
      <w:r w:rsidRPr="007F233E">
        <w:rPr>
          <w:b w:val="0"/>
        </w:rPr>
        <w:br/>
        <w:t>Right now, I’m diving into 3D graphics with Three.js and Blender to bring more depth, motion, and creativity to the web.</w:t>
      </w:r>
    </w:p>
    <w:p w14:paraId="24E52FCD" w14:textId="77777777" w:rsidR="00C77DBC" w:rsidRDefault="00C77DBC" w:rsidP="00BE7752">
      <w:pPr>
        <w:pStyle w:val="Contact"/>
        <w:rPr>
          <w:sz w:val="13"/>
          <w:szCs w:val="13"/>
        </w:rPr>
      </w:pPr>
    </w:p>
    <w:tbl>
      <w:tblPr>
        <w:tblStyle w:val="TableGrid"/>
        <w:tblW w:w="10980" w:type="dxa"/>
        <w:tblInd w:w="-95" w:type="dxa"/>
        <w:tblLook w:val="04A0" w:firstRow="1" w:lastRow="0" w:firstColumn="1" w:lastColumn="0" w:noHBand="0" w:noVBand="1"/>
      </w:tblPr>
      <w:tblGrid>
        <w:gridCol w:w="5220"/>
        <w:gridCol w:w="450"/>
        <w:gridCol w:w="5310"/>
      </w:tblGrid>
      <w:tr w:rsidR="00C77DBC" w14:paraId="41294A21" w14:textId="77777777" w:rsidTr="00C77DBC">
        <w:trPr>
          <w:trHeight w:val="359"/>
        </w:trPr>
        <w:tc>
          <w:tcPr>
            <w:tcW w:w="5220" w:type="dxa"/>
            <w:tcBorders>
              <w:bottom w:val="single" w:sz="4" w:space="0" w:color="auto"/>
              <w:right w:val="nil"/>
            </w:tcBorders>
            <w:vAlign w:val="center"/>
          </w:tcPr>
          <w:p w14:paraId="659759AE" w14:textId="77777777" w:rsidR="00C77DBC" w:rsidRPr="00F20F91" w:rsidRDefault="00C77DBC" w:rsidP="008E732C">
            <w:pPr>
              <w:pStyle w:val="Contact"/>
              <w:jc w:val="center"/>
              <w:rPr>
                <w:rFonts w:asciiTheme="majorHAnsi" w:hAnsiTheme="majorHAnsi"/>
                <w:bCs/>
              </w:rPr>
            </w:pPr>
            <w:r w:rsidRPr="00BE7752">
              <w:rPr>
                <w:rFonts w:asciiTheme="majorHAnsi" w:hAnsiTheme="majorHAnsi"/>
                <w:bCs/>
              </w:rPr>
              <w:t>Certificates &amp; Education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8602B" w14:textId="77777777" w:rsidR="00C77DBC" w:rsidRPr="00F20F91" w:rsidRDefault="00C77DBC" w:rsidP="008E732C">
            <w:pPr>
              <w:pStyle w:val="Contact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</w:p>
        </w:tc>
        <w:tc>
          <w:tcPr>
            <w:tcW w:w="5310" w:type="dxa"/>
            <w:tcBorders>
              <w:left w:val="nil"/>
              <w:bottom w:val="single" w:sz="4" w:space="0" w:color="auto"/>
            </w:tcBorders>
            <w:vAlign w:val="center"/>
          </w:tcPr>
          <w:p w14:paraId="2B6E4A68" w14:textId="77777777" w:rsidR="00C77DBC" w:rsidRPr="00BD4037" w:rsidRDefault="00C77DBC" w:rsidP="008E732C">
            <w:pPr>
              <w:pStyle w:val="Contact"/>
              <w:spacing w:after="0"/>
              <w:jc w:val="center"/>
              <w:rPr>
                <w:rFonts w:asciiTheme="majorHAnsi" w:hAnsiTheme="majorHAnsi"/>
                <w:bCs/>
              </w:rPr>
            </w:pPr>
            <w:r w:rsidRPr="00BE7752">
              <w:rPr>
                <w:rFonts w:asciiTheme="majorHAnsi" w:hAnsiTheme="majorHAnsi"/>
                <w:bCs/>
              </w:rPr>
              <w:t>Technical Skills</w:t>
            </w:r>
          </w:p>
        </w:tc>
      </w:tr>
      <w:tr w:rsidR="00C77DBC" w14:paraId="654F46CD" w14:textId="77777777" w:rsidTr="00C77DBC">
        <w:trPr>
          <w:trHeight w:val="1700"/>
        </w:trPr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0D9F5D" w14:textId="77777777" w:rsidR="00C77DBC" w:rsidRPr="00E314BB" w:rsidRDefault="00C77DBC" w:rsidP="008E732C">
            <w:pPr>
              <w:pStyle w:val="Contact"/>
              <w:rPr>
                <w:rFonts w:asciiTheme="majorHAnsi" w:hAnsiTheme="majorHAnsi"/>
                <w:bCs/>
                <w:sz w:val="19"/>
                <w:szCs w:val="19"/>
              </w:rPr>
            </w:pPr>
          </w:p>
          <w:p w14:paraId="6DA7A8A5" w14:textId="77777777" w:rsidR="00C77DBC" w:rsidRPr="00BE7752" w:rsidRDefault="00C77DBC" w:rsidP="008E732C">
            <w:pPr>
              <w:pStyle w:val="Contact"/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Cs/>
              </w:rPr>
              <w:t>CS50x – Harvard University</w:t>
            </w:r>
          </w:p>
          <w:p w14:paraId="53FDB76E" w14:textId="77777777" w:rsidR="00C77DBC" w:rsidRPr="00BE7752" w:rsidRDefault="00C77DBC" w:rsidP="00C77DBC">
            <w:pPr>
              <w:pStyle w:val="Contact"/>
              <w:numPr>
                <w:ilvl w:val="0"/>
                <w:numId w:val="12"/>
              </w:numPr>
              <w:tabs>
                <w:tab w:val="clear" w:pos="720"/>
              </w:tabs>
              <w:rPr>
                <w:rFonts w:asciiTheme="majorHAnsi" w:hAnsiTheme="majorHAnsi"/>
                <w:b w:val="0"/>
                <w:bCs/>
              </w:rPr>
            </w:pPr>
            <w:r w:rsidRPr="00BE7752">
              <w:rPr>
                <w:rFonts w:asciiTheme="majorHAnsi" w:hAnsiTheme="majorHAnsi"/>
                <w:b w:val="0"/>
                <w:bCs/>
              </w:rPr>
              <w:t>Introduction to Computer Science</w:t>
            </w:r>
          </w:p>
          <w:p w14:paraId="4772C99B" w14:textId="77777777" w:rsidR="00C77DBC" w:rsidRDefault="00C77DBC" w:rsidP="008E732C">
            <w:pPr>
              <w:pStyle w:val="Contact"/>
              <w:rPr>
                <w:rFonts w:asciiTheme="majorHAnsi" w:hAnsiTheme="majorHAnsi"/>
                <w:i/>
                <w:iCs/>
              </w:rPr>
            </w:pPr>
            <w:r w:rsidRPr="00BE7752">
              <w:rPr>
                <w:rFonts w:asciiTheme="majorHAnsi" w:hAnsiTheme="majorHAnsi"/>
                <w:bCs/>
              </w:rPr>
              <w:t>CS50P – Harvard University</w:t>
            </w:r>
            <w:r w:rsidRPr="00BE7752">
              <w:rPr>
                <w:rFonts w:asciiTheme="majorHAnsi" w:hAnsiTheme="majorHAnsi"/>
              </w:rPr>
              <w:t xml:space="preserve"> </w:t>
            </w:r>
            <w:r w:rsidRPr="00C77DBC">
              <w:rPr>
                <w:rFonts w:asciiTheme="majorHAnsi" w:hAnsiTheme="majorHAnsi"/>
                <w:b w:val="0"/>
                <w:bCs/>
                <w:i/>
                <w:iCs/>
                <w:sz w:val="15"/>
                <w:szCs w:val="15"/>
              </w:rPr>
              <w:t>(In Progress)</w:t>
            </w:r>
          </w:p>
          <w:p w14:paraId="19AD2690" w14:textId="77777777" w:rsidR="00C77DBC" w:rsidRPr="00BE7752" w:rsidRDefault="00C77DBC" w:rsidP="00C77DBC">
            <w:pPr>
              <w:pStyle w:val="Contact"/>
              <w:numPr>
                <w:ilvl w:val="0"/>
                <w:numId w:val="12"/>
              </w:numPr>
              <w:tabs>
                <w:tab w:val="clear" w:pos="720"/>
              </w:tabs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 w:val="0"/>
                <w:bCs/>
              </w:rPr>
              <w:t>Introduction to Programming with Python</w:t>
            </w:r>
          </w:p>
          <w:p w14:paraId="22AD2154" w14:textId="77777777" w:rsidR="00C77DBC" w:rsidRPr="00BE7752" w:rsidRDefault="00C77DBC" w:rsidP="008E732C">
            <w:pPr>
              <w:pStyle w:val="Contact"/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Cs/>
              </w:rPr>
              <w:t>CS50 Web Programming – Harvard University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C77DBC">
              <w:rPr>
                <w:rFonts w:asciiTheme="majorHAnsi" w:hAnsiTheme="majorHAnsi"/>
                <w:b w:val="0"/>
                <w:i/>
                <w:iCs/>
                <w:sz w:val="15"/>
                <w:szCs w:val="15"/>
              </w:rPr>
              <w:t>(In Progress)</w:t>
            </w:r>
          </w:p>
          <w:p w14:paraId="66E46423" w14:textId="77777777" w:rsidR="00C77DBC" w:rsidRPr="007F233E" w:rsidRDefault="00C77DBC" w:rsidP="00C77DBC">
            <w:pPr>
              <w:pStyle w:val="Contact"/>
              <w:numPr>
                <w:ilvl w:val="0"/>
                <w:numId w:val="12"/>
              </w:numPr>
              <w:tabs>
                <w:tab w:val="clear" w:pos="720"/>
              </w:tabs>
              <w:rPr>
                <w:rFonts w:asciiTheme="majorHAnsi" w:hAnsiTheme="majorHAnsi"/>
                <w:b w:val="0"/>
                <w:bCs/>
              </w:rPr>
            </w:pPr>
            <w:r w:rsidRPr="00BE7752">
              <w:rPr>
                <w:rFonts w:asciiTheme="majorHAnsi" w:hAnsiTheme="majorHAnsi"/>
                <w:b w:val="0"/>
                <w:bCs/>
              </w:rPr>
              <w:t>Web development with Python and JavaScript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27DA3" w14:textId="77777777" w:rsidR="00C77DBC" w:rsidRPr="00F20F91" w:rsidRDefault="00C77DBC" w:rsidP="008E732C">
            <w:pPr>
              <w:pStyle w:val="Contact"/>
              <w:rPr>
                <w:rFonts w:asciiTheme="minorBidi" w:hAnsiTheme="minorBidi"/>
                <w:bCs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FAB7C6" w14:textId="77777777" w:rsidR="00C77DBC" w:rsidRPr="00E314BB" w:rsidRDefault="00C77DBC" w:rsidP="008E732C">
            <w:pPr>
              <w:pStyle w:val="Contact"/>
              <w:rPr>
                <w:rFonts w:asciiTheme="majorHAnsi" w:hAnsiTheme="majorHAnsi"/>
                <w:bCs/>
                <w:sz w:val="19"/>
                <w:szCs w:val="19"/>
              </w:rPr>
            </w:pPr>
          </w:p>
          <w:p w14:paraId="1E68ED71" w14:textId="77777777" w:rsidR="00C77DBC" w:rsidRPr="00BE7752" w:rsidRDefault="00C77DBC" w:rsidP="008E732C">
            <w:pPr>
              <w:pStyle w:val="Contact"/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Cs/>
              </w:rPr>
              <w:t>Programming Languages:</w:t>
            </w:r>
          </w:p>
          <w:p w14:paraId="3A69B89B" w14:textId="77777777" w:rsidR="00C77DBC" w:rsidRPr="00BE7752" w:rsidRDefault="00C77DBC" w:rsidP="00C77DBC">
            <w:pPr>
              <w:pStyle w:val="Contact"/>
              <w:numPr>
                <w:ilvl w:val="0"/>
                <w:numId w:val="15"/>
              </w:numPr>
              <w:tabs>
                <w:tab w:val="clear" w:pos="720"/>
              </w:tabs>
              <w:rPr>
                <w:rFonts w:asciiTheme="majorHAnsi" w:hAnsiTheme="majorHAnsi"/>
                <w:b w:val="0"/>
                <w:bCs/>
              </w:rPr>
            </w:pPr>
            <w:r w:rsidRPr="00BE7752">
              <w:rPr>
                <w:rFonts w:asciiTheme="majorHAnsi" w:hAnsiTheme="majorHAnsi"/>
                <w:b w:val="0"/>
                <w:bCs/>
              </w:rPr>
              <w:t>Python, JavaScript (ES6+), HTML5, CSS3</w:t>
            </w:r>
          </w:p>
          <w:p w14:paraId="04DBE0C3" w14:textId="77777777" w:rsidR="00C77DBC" w:rsidRPr="00BE7752" w:rsidRDefault="00C77DBC" w:rsidP="008E732C">
            <w:pPr>
              <w:pStyle w:val="Contact"/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Cs/>
              </w:rPr>
              <w:t>Frameworks &amp; Libraries:</w:t>
            </w:r>
          </w:p>
          <w:p w14:paraId="024A5323" w14:textId="77777777" w:rsidR="00C77DBC" w:rsidRPr="00BE7752" w:rsidRDefault="00C77DBC" w:rsidP="00C77DBC">
            <w:pPr>
              <w:pStyle w:val="Contact"/>
              <w:numPr>
                <w:ilvl w:val="0"/>
                <w:numId w:val="8"/>
              </w:numPr>
              <w:tabs>
                <w:tab w:val="clear" w:pos="720"/>
              </w:tabs>
              <w:rPr>
                <w:rFonts w:asciiTheme="majorHAnsi" w:hAnsiTheme="majorHAnsi"/>
                <w:b w:val="0"/>
                <w:bCs/>
              </w:rPr>
            </w:pPr>
            <w:r w:rsidRPr="00BE7752">
              <w:rPr>
                <w:rFonts w:asciiTheme="majorHAnsi" w:hAnsiTheme="majorHAnsi"/>
                <w:b w:val="0"/>
                <w:bCs/>
              </w:rPr>
              <w:t xml:space="preserve">React, Tailwind CSS, </w:t>
            </w:r>
            <w:proofErr w:type="spellStart"/>
            <w:r w:rsidRPr="00BE7752">
              <w:rPr>
                <w:rFonts w:asciiTheme="majorHAnsi" w:hAnsiTheme="majorHAnsi"/>
                <w:b w:val="0"/>
                <w:bCs/>
              </w:rPr>
              <w:t>Zustand</w:t>
            </w:r>
            <w:proofErr w:type="spellEnd"/>
            <w:r w:rsidRPr="00BE7752">
              <w:rPr>
                <w:rFonts w:asciiTheme="majorHAnsi" w:hAnsiTheme="majorHAnsi"/>
                <w:b w:val="0"/>
                <w:bCs/>
              </w:rPr>
              <w:t>, Redux</w:t>
            </w:r>
          </w:p>
          <w:p w14:paraId="78642553" w14:textId="77777777" w:rsidR="00C77DBC" w:rsidRPr="00BE7752" w:rsidRDefault="00C77DBC" w:rsidP="00C77DBC">
            <w:pPr>
              <w:pStyle w:val="Contact"/>
              <w:numPr>
                <w:ilvl w:val="0"/>
                <w:numId w:val="8"/>
              </w:numPr>
              <w:tabs>
                <w:tab w:val="clear" w:pos="720"/>
              </w:tabs>
              <w:rPr>
                <w:rFonts w:asciiTheme="majorHAnsi" w:hAnsiTheme="majorHAnsi"/>
                <w:b w:val="0"/>
                <w:bCs/>
              </w:rPr>
            </w:pPr>
            <w:proofErr w:type="spellStart"/>
            <w:r w:rsidRPr="00BE7752">
              <w:rPr>
                <w:rFonts w:asciiTheme="majorHAnsi" w:hAnsiTheme="majorHAnsi"/>
                <w:b w:val="0"/>
                <w:bCs/>
              </w:rPr>
              <w:t>Shadcn</w:t>
            </w:r>
            <w:proofErr w:type="spellEnd"/>
            <w:r w:rsidRPr="00BE7752">
              <w:rPr>
                <w:rFonts w:asciiTheme="majorHAnsi" w:hAnsiTheme="majorHAnsi"/>
                <w:b w:val="0"/>
                <w:bCs/>
              </w:rPr>
              <w:t xml:space="preserve"> UI, Framer Motion</w:t>
            </w:r>
          </w:p>
          <w:p w14:paraId="34F8E986" w14:textId="77777777" w:rsidR="00C77DBC" w:rsidRPr="00BE7752" w:rsidRDefault="00C77DBC" w:rsidP="008E732C">
            <w:pPr>
              <w:pStyle w:val="Contact"/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Cs/>
              </w:rPr>
              <w:t>Tools &amp; Platforms:</w:t>
            </w:r>
          </w:p>
          <w:p w14:paraId="4C239AB6" w14:textId="77777777" w:rsidR="00C77DBC" w:rsidRDefault="00C77DBC" w:rsidP="00C77DBC">
            <w:pPr>
              <w:pStyle w:val="Contact"/>
              <w:numPr>
                <w:ilvl w:val="0"/>
                <w:numId w:val="8"/>
              </w:numPr>
              <w:tabs>
                <w:tab w:val="clear" w:pos="720"/>
              </w:tabs>
              <w:rPr>
                <w:rFonts w:asciiTheme="majorHAnsi" w:hAnsiTheme="majorHAnsi"/>
              </w:rPr>
            </w:pPr>
            <w:r w:rsidRPr="00BE7752">
              <w:rPr>
                <w:rFonts w:asciiTheme="majorHAnsi" w:hAnsiTheme="majorHAnsi"/>
                <w:b w:val="0"/>
                <w:bCs/>
              </w:rPr>
              <w:t>Git, GitHub, Vite</w:t>
            </w:r>
          </w:p>
          <w:p w14:paraId="0CF31A94" w14:textId="77777777" w:rsidR="00C77DBC" w:rsidRPr="00E314BB" w:rsidRDefault="00C77DBC" w:rsidP="008E732C">
            <w:pPr>
              <w:pStyle w:val="Contact"/>
              <w:spacing w:after="0"/>
              <w:rPr>
                <w:rFonts w:asciiTheme="majorHAnsi" w:hAnsiTheme="majorHAnsi"/>
                <w:bCs/>
                <w:sz w:val="4"/>
                <w:szCs w:val="4"/>
              </w:rPr>
            </w:pPr>
          </w:p>
        </w:tc>
      </w:tr>
    </w:tbl>
    <w:p w14:paraId="2897E0C9" w14:textId="77777777" w:rsidR="00C77DBC" w:rsidRPr="007F233E" w:rsidRDefault="00C77DBC" w:rsidP="00BE7752">
      <w:pPr>
        <w:pStyle w:val="Contact"/>
        <w:rPr>
          <w:sz w:val="13"/>
          <w:szCs w:val="13"/>
        </w:rPr>
      </w:pPr>
    </w:p>
    <w:p w14:paraId="6A42CAD9" w14:textId="77777777" w:rsidR="00BE7752" w:rsidRDefault="00BE7752" w:rsidP="00BE7752">
      <w:pPr>
        <w:pStyle w:val="Contac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ajorHAnsi" w:hAnsiTheme="majorHAnsi"/>
          <w:bCs/>
          <w:sz w:val="20"/>
          <w:szCs w:val="20"/>
        </w:rPr>
      </w:pPr>
      <w:r w:rsidRPr="00BE7752">
        <w:rPr>
          <w:rFonts w:asciiTheme="majorHAnsi" w:hAnsiTheme="majorHAnsi"/>
          <w:bCs/>
          <w:sz w:val="20"/>
          <w:szCs w:val="20"/>
        </w:rPr>
        <w:t>Work Experience</w:t>
      </w:r>
    </w:p>
    <w:p w14:paraId="1079321E" w14:textId="77777777" w:rsidR="00BE7752" w:rsidRPr="00BE7752" w:rsidRDefault="00BE7752" w:rsidP="00BE7752">
      <w:pPr>
        <w:pStyle w:val="Contact"/>
        <w:rPr>
          <w:rFonts w:asciiTheme="majorHAnsi" w:hAnsiTheme="majorHAnsi"/>
          <w:bCs/>
          <w:sz w:val="20"/>
          <w:szCs w:val="20"/>
        </w:rPr>
      </w:pPr>
    </w:p>
    <w:p w14:paraId="1F6CCDC9" w14:textId="77777777" w:rsidR="00BE7752" w:rsidRPr="00BE7752" w:rsidRDefault="00BE7752" w:rsidP="00BE7752">
      <w:pPr>
        <w:pStyle w:val="Contact"/>
        <w:ind w:left="360"/>
        <w:rPr>
          <w:rFonts w:asciiTheme="majorHAnsi" w:hAnsiTheme="majorHAnsi"/>
        </w:rPr>
      </w:pPr>
      <w:r w:rsidRPr="00BE7752">
        <w:rPr>
          <w:rFonts w:asciiTheme="majorHAnsi" w:hAnsiTheme="majorHAnsi"/>
          <w:bCs/>
        </w:rPr>
        <w:t>Freelance Python Developer – Mr. Naghani</w:t>
      </w:r>
      <w:r w:rsidRPr="00BE7752">
        <w:rPr>
          <w:rFonts w:asciiTheme="majorHAnsi" w:hAnsiTheme="majorHAnsi"/>
        </w:rPr>
        <w:br/>
      </w:r>
      <w:r w:rsidRPr="00BE7752">
        <w:rPr>
          <w:rFonts w:asciiTheme="majorHAnsi" w:hAnsiTheme="majorHAnsi"/>
          <w:i/>
          <w:iCs/>
        </w:rPr>
        <w:t>Aug 2021 – Feb 2022</w:t>
      </w:r>
    </w:p>
    <w:p w14:paraId="2C1F6187" w14:textId="77777777" w:rsidR="00BE7752" w:rsidRPr="00BE7752" w:rsidRDefault="00BE7752" w:rsidP="00BE7752">
      <w:pPr>
        <w:pStyle w:val="Contact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Developed Python scripts to process large datasets and execute complex mathematical formulas</w:t>
      </w:r>
    </w:p>
    <w:p w14:paraId="4AED32C9" w14:textId="77777777" w:rsidR="00BE7752" w:rsidRPr="00BE7752" w:rsidRDefault="00BE7752" w:rsidP="00BE7752">
      <w:pPr>
        <w:pStyle w:val="Contact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Optimized performance using multiprocessing techniques to reduce execution time</w:t>
      </w:r>
    </w:p>
    <w:p w14:paraId="08C23273" w14:textId="77777777" w:rsidR="00BE7752" w:rsidRPr="00BE7752" w:rsidRDefault="00BE7752" w:rsidP="00BE7752">
      <w:pPr>
        <w:pStyle w:val="Contact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Designed server-side scripts for handling high-volume data efficiently</w:t>
      </w:r>
    </w:p>
    <w:p w14:paraId="1D1608B2" w14:textId="77777777" w:rsidR="00BE7752" w:rsidRPr="00BE7752" w:rsidRDefault="00BE7752" w:rsidP="00BE7752">
      <w:pPr>
        <w:pStyle w:val="Contact"/>
        <w:ind w:left="360"/>
        <w:rPr>
          <w:rFonts w:asciiTheme="majorHAnsi" w:hAnsiTheme="majorHAnsi"/>
        </w:rPr>
      </w:pPr>
      <w:r w:rsidRPr="00BE7752">
        <w:rPr>
          <w:rFonts w:asciiTheme="majorHAnsi" w:hAnsiTheme="majorHAnsi"/>
          <w:bCs/>
        </w:rPr>
        <w:t>Personal &amp; Project-Based Development</w:t>
      </w:r>
    </w:p>
    <w:p w14:paraId="715860DD" w14:textId="77777777" w:rsidR="00BE7752" w:rsidRPr="00BE7752" w:rsidRDefault="00BE7752" w:rsidP="00BE7752">
      <w:pPr>
        <w:pStyle w:val="Contact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Built multiple frontend projects to strengthen skills in React and modern UI development</w:t>
      </w:r>
    </w:p>
    <w:p w14:paraId="6688F412" w14:textId="77777777" w:rsidR="00BE7752" w:rsidRPr="00BE7752" w:rsidRDefault="00BE7752" w:rsidP="00BE7752">
      <w:pPr>
        <w:pStyle w:val="Contact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Projects are available on my personal website and GitHub</w:t>
      </w:r>
    </w:p>
    <w:p w14:paraId="1343F85A" w14:textId="77777777" w:rsidR="00BE7752" w:rsidRPr="00BE7752" w:rsidRDefault="00BE7752" w:rsidP="00BE7752">
      <w:pPr>
        <w:pStyle w:val="Contact"/>
        <w:ind w:left="1080"/>
        <w:rPr>
          <w:rFonts w:asciiTheme="majorHAnsi" w:hAnsiTheme="majorHAnsi"/>
          <w:sz w:val="15"/>
          <w:szCs w:val="15"/>
        </w:rPr>
      </w:pPr>
    </w:p>
    <w:p w14:paraId="128778A6" w14:textId="77777777" w:rsidR="00BE7752" w:rsidRDefault="00BE7752" w:rsidP="00BE7752">
      <w:pPr>
        <w:pStyle w:val="Contac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ajorHAnsi" w:hAnsiTheme="majorHAnsi"/>
          <w:bCs/>
        </w:rPr>
      </w:pPr>
      <w:r w:rsidRPr="00BE7752">
        <w:rPr>
          <w:rFonts w:asciiTheme="majorHAnsi" w:hAnsiTheme="majorHAnsi"/>
          <w:bCs/>
        </w:rPr>
        <w:t>Projects</w:t>
      </w:r>
    </w:p>
    <w:p w14:paraId="62E72DFC" w14:textId="77777777" w:rsidR="00BE7752" w:rsidRPr="00BE7752" w:rsidRDefault="00BE7752" w:rsidP="00BE7752">
      <w:pPr>
        <w:pStyle w:val="Contact"/>
      </w:pPr>
    </w:p>
    <w:p w14:paraId="722C3478" w14:textId="77777777" w:rsidR="00BE7752" w:rsidRPr="00BE7752" w:rsidRDefault="00BE7752" w:rsidP="00BE7752">
      <w:pPr>
        <w:pStyle w:val="Contact"/>
        <w:ind w:left="360"/>
        <w:rPr>
          <w:rFonts w:asciiTheme="majorHAnsi" w:hAnsiTheme="majorHAnsi"/>
        </w:rPr>
      </w:pPr>
      <w:r w:rsidRPr="00BE7752">
        <w:rPr>
          <w:rFonts w:asciiTheme="majorHAnsi" w:hAnsiTheme="majorHAnsi"/>
          <w:bCs/>
        </w:rPr>
        <w:t>Portfolio Website</w:t>
      </w:r>
    </w:p>
    <w:p w14:paraId="24E5DA54" w14:textId="77777777" w:rsidR="00BE7752" w:rsidRPr="00BE7752" w:rsidRDefault="00BE7752" w:rsidP="00BE7752">
      <w:pPr>
        <w:pStyle w:val="Contact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Developed a personal portfolio using React, Tailwind CSS, and React Router</w:t>
      </w:r>
    </w:p>
    <w:p w14:paraId="20F59060" w14:textId="77777777" w:rsidR="00BE7752" w:rsidRPr="00BE7752" w:rsidRDefault="00BE7752" w:rsidP="00BE7752">
      <w:pPr>
        <w:pStyle w:val="Contact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Designed responsive layouts and clean UI components</w:t>
      </w:r>
    </w:p>
    <w:p w14:paraId="07B06DC6" w14:textId="77777777" w:rsidR="00BE7752" w:rsidRPr="00BE7752" w:rsidRDefault="00BE7752" w:rsidP="00BE7752">
      <w:pPr>
        <w:pStyle w:val="Contact"/>
        <w:ind w:left="360"/>
        <w:rPr>
          <w:rFonts w:asciiTheme="majorHAnsi" w:hAnsiTheme="majorHAnsi"/>
        </w:rPr>
      </w:pPr>
      <w:r w:rsidRPr="00BE7752">
        <w:rPr>
          <w:rFonts w:asciiTheme="majorHAnsi" w:hAnsiTheme="majorHAnsi"/>
          <w:bCs/>
        </w:rPr>
        <w:t>City Weather App</w:t>
      </w:r>
    </w:p>
    <w:p w14:paraId="166FEF91" w14:textId="77777777" w:rsidR="00BE7752" w:rsidRPr="00BE7752" w:rsidRDefault="00BE7752" w:rsidP="00BE7752">
      <w:pPr>
        <w:pStyle w:val="Contac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 xml:space="preserve">Built a weather application using React, Tailwind CSS, </w:t>
      </w:r>
      <w:proofErr w:type="spellStart"/>
      <w:r w:rsidRPr="00BE7752">
        <w:rPr>
          <w:rFonts w:asciiTheme="majorHAnsi" w:hAnsiTheme="majorHAnsi"/>
          <w:b w:val="0"/>
          <w:bCs/>
        </w:rPr>
        <w:t>Zustand</w:t>
      </w:r>
      <w:proofErr w:type="spellEnd"/>
      <w:r w:rsidRPr="00BE7752">
        <w:rPr>
          <w:rFonts w:asciiTheme="majorHAnsi" w:hAnsiTheme="majorHAnsi"/>
          <w:b w:val="0"/>
          <w:bCs/>
        </w:rPr>
        <w:t xml:space="preserve">, and </w:t>
      </w:r>
      <w:proofErr w:type="spellStart"/>
      <w:r w:rsidRPr="00BE7752">
        <w:rPr>
          <w:rFonts w:asciiTheme="majorHAnsi" w:hAnsiTheme="majorHAnsi"/>
          <w:b w:val="0"/>
          <w:bCs/>
        </w:rPr>
        <w:t>Shadcn</w:t>
      </w:r>
      <w:proofErr w:type="spellEnd"/>
      <w:r w:rsidRPr="00BE7752">
        <w:rPr>
          <w:rFonts w:asciiTheme="majorHAnsi" w:hAnsiTheme="majorHAnsi"/>
          <w:b w:val="0"/>
          <w:bCs/>
        </w:rPr>
        <w:t xml:space="preserve"> UI</w:t>
      </w:r>
    </w:p>
    <w:p w14:paraId="5F464EB6" w14:textId="77777777" w:rsidR="00BE7752" w:rsidRPr="00BE7752" w:rsidRDefault="00BE7752" w:rsidP="00BE7752">
      <w:pPr>
        <w:pStyle w:val="Contac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Implemented state management and API data handling</w:t>
      </w:r>
    </w:p>
    <w:p w14:paraId="27468F6F" w14:textId="77777777" w:rsidR="00BE7752" w:rsidRPr="00BE7752" w:rsidRDefault="00BE7752" w:rsidP="00BE7752">
      <w:pPr>
        <w:pStyle w:val="Contact"/>
        <w:ind w:left="360"/>
        <w:rPr>
          <w:rFonts w:asciiTheme="majorHAnsi" w:hAnsiTheme="majorHAnsi"/>
        </w:rPr>
      </w:pPr>
      <w:proofErr w:type="spellStart"/>
      <w:r w:rsidRPr="00BE7752">
        <w:rPr>
          <w:rFonts w:asciiTheme="majorHAnsi" w:hAnsiTheme="majorHAnsi"/>
          <w:bCs/>
        </w:rPr>
        <w:t>Litnier</w:t>
      </w:r>
      <w:proofErr w:type="spellEnd"/>
      <w:r w:rsidRPr="00BE7752">
        <w:rPr>
          <w:rFonts w:asciiTheme="majorHAnsi" w:hAnsiTheme="majorHAnsi"/>
          <w:bCs/>
        </w:rPr>
        <w:t xml:space="preserve"> Chrome Extension</w:t>
      </w:r>
    </w:p>
    <w:p w14:paraId="58F95DB4" w14:textId="77777777" w:rsidR="00BE7752" w:rsidRPr="00BE7752" w:rsidRDefault="00BE7752" w:rsidP="00BE7752">
      <w:pPr>
        <w:pStyle w:val="Contact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Developed a Chrome extension to translate selected words and save them for later review</w:t>
      </w:r>
    </w:p>
    <w:p w14:paraId="3CFE7654" w14:textId="661024D3" w:rsidR="00BE7752" w:rsidRDefault="00BE7752" w:rsidP="00BE7752">
      <w:pPr>
        <w:pStyle w:val="Contact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b w:val="0"/>
          <w:bCs/>
        </w:rPr>
      </w:pPr>
      <w:r w:rsidRPr="00BE7752">
        <w:rPr>
          <w:rFonts w:asciiTheme="majorHAnsi" w:hAnsiTheme="majorHAnsi"/>
          <w:b w:val="0"/>
          <w:bCs/>
        </w:rPr>
        <w:t>Focused on clean UI and smooth user interaction</w:t>
      </w:r>
    </w:p>
    <w:p w14:paraId="3A4532DF" w14:textId="77777777" w:rsidR="00BD4037" w:rsidRDefault="00BD4037" w:rsidP="00BE7752">
      <w:pPr>
        <w:pStyle w:val="Contact"/>
        <w:rPr>
          <w:rFonts w:asciiTheme="majorHAnsi" w:hAnsiTheme="majorHAnsi"/>
          <w:bCs/>
        </w:rPr>
      </w:pPr>
    </w:p>
    <w:p w14:paraId="0DC562EF" w14:textId="706E6E01" w:rsidR="00232185" w:rsidRPr="00427BFD" w:rsidRDefault="00232185" w:rsidP="008F20EB">
      <w:pPr>
        <w:pStyle w:val="Title"/>
        <w:bidi/>
        <w:rPr>
          <w:rFonts w:ascii="Bell MT" w:hAnsi="Bell MT"/>
          <w:b/>
          <w:bCs/>
          <w:sz w:val="102"/>
          <w:szCs w:val="102"/>
          <w:rtl/>
        </w:rPr>
      </w:pPr>
      <w:r w:rsidRPr="00427BFD">
        <w:rPr>
          <w:rFonts w:ascii="Bell MT" w:hAnsi="Bell MT"/>
          <w:b/>
          <w:bCs/>
          <w:noProof/>
          <w:sz w:val="100"/>
          <w:szCs w:val="100"/>
        </w:rPr>
        <w:lastRenderedPageBreak/>
        <w:drawing>
          <wp:anchor distT="0" distB="0" distL="114300" distR="114300" simplePos="0" relativeHeight="251663360" behindDoc="0" locked="0" layoutInCell="1" allowOverlap="1" wp14:anchorId="40D31D50" wp14:editId="0C512500">
            <wp:simplePos x="0" y="0"/>
            <wp:positionH relativeFrom="margin">
              <wp:align>left</wp:align>
            </wp:positionH>
            <wp:positionV relativeFrom="paragraph">
              <wp:posOffset>-240478</wp:posOffset>
            </wp:positionV>
            <wp:extent cx="2299214" cy="2073538"/>
            <wp:effectExtent l="0" t="0" r="6350" b="3175"/>
            <wp:wrapNone/>
            <wp:docPr id="1989539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7440" name="Picture 56229744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3" b="4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214" cy="2073538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BFD">
        <w:rPr>
          <w:rFonts w:ascii="Bell MT" w:hAnsi="Bell MT" w:cs="B Badr" w:hint="cs"/>
          <w:b/>
          <w:bCs/>
          <w:sz w:val="100"/>
          <w:szCs w:val="100"/>
          <w:rtl/>
          <w:lang w:bidi="fa-IR"/>
        </w:rPr>
        <w:t>ا</w:t>
      </w:r>
      <w:r w:rsidRPr="00427BFD">
        <w:rPr>
          <w:rFonts w:ascii="Bell MT" w:hAnsi="Bell MT" w:cs="B Badr" w:hint="cs"/>
          <w:b/>
          <w:bCs/>
          <w:sz w:val="102"/>
          <w:szCs w:val="102"/>
          <w:rtl/>
          <w:lang w:bidi="fa-IR"/>
        </w:rPr>
        <w:t>ئلشن تبریزی</w:t>
      </w:r>
    </w:p>
    <w:p w14:paraId="22BC22DA" w14:textId="77777777" w:rsidR="000A08F6" w:rsidRPr="00427BFD" w:rsidRDefault="00232185" w:rsidP="00232185">
      <w:pPr>
        <w:pStyle w:val="Subtitle"/>
        <w:bidi/>
        <w:spacing w:after="0"/>
        <w:rPr>
          <w:rFonts w:cs="B Nazanin"/>
          <w:b/>
          <w:bCs/>
          <w:sz w:val="20"/>
          <w:szCs w:val="20"/>
        </w:rPr>
      </w:pPr>
      <w:r w:rsidRPr="00427BFD">
        <w:rPr>
          <w:rFonts w:cs="B Nazanin" w:hint="cs"/>
          <w:b/>
          <w:bCs/>
          <w:sz w:val="20"/>
          <w:szCs w:val="20"/>
          <w:rtl/>
        </w:rPr>
        <w:t>توسعه دهنده فرانت | طراحی سایت سه بعدی، پویا</w:t>
      </w:r>
    </w:p>
    <w:p w14:paraId="387E3EC9" w14:textId="2691CD47" w:rsidR="003B162A" w:rsidRPr="00427BFD" w:rsidRDefault="00232185" w:rsidP="000A08F6">
      <w:pPr>
        <w:pStyle w:val="Subtitle"/>
        <w:bidi/>
        <w:spacing w:after="0"/>
        <w:rPr>
          <w:rFonts w:cs="B Nazanin"/>
          <w:b/>
          <w:bCs/>
          <w:sz w:val="20"/>
          <w:szCs w:val="20"/>
          <w:lang w:bidi="fa-IR"/>
        </w:rPr>
      </w:pPr>
      <w:r w:rsidRPr="00427BFD">
        <w:rPr>
          <w:rFonts w:cs="B Nazanin" w:hint="cs"/>
          <w:b/>
          <w:bCs/>
          <w:sz w:val="20"/>
          <w:szCs w:val="20"/>
          <w:rtl/>
        </w:rPr>
        <w:t xml:space="preserve"> و بهینه</w:t>
      </w:r>
      <w:r w:rsidR="003B162A" w:rsidRPr="00427BFD">
        <w:rPr>
          <w:rFonts w:cs="B Nazanin" w:hint="cs"/>
          <w:b/>
          <w:bCs/>
          <w:sz w:val="20"/>
          <w:szCs w:val="20"/>
          <w:rtl/>
          <w:lang w:bidi="fa-IR"/>
        </w:rPr>
        <w:t xml:space="preserve"> با ریکت، بلندر و </w:t>
      </w:r>
      <w:r w:rsidR="003B162A" w:rsidRPr="00427BFD">
        <w:rPr>
          <w:rFonts w:cs="B Nazanin"/>
          <w:b/>
          <w:bCs/>
          <w:sz w:val="20"/>
          <w:szCs w:val="20"/>
          <w:lang w:bidi="fa-IR"/>
        </w:rPr>
        <w:t>three.js</w:t>
      </w:r>
    </w:p>
    <w:p w14:paraId="44076B2E" w14:textId="7FF0A587" w:rsidR="00232185" w:rsidRPr="00427BFD" w:rsidRDefault="00232185" w:rsidP="00232185">
      <w:pPr>
        <w:pStyle w:val="Contact"/>
        <w:bidi/>
        <w:rPr>
          <w:sz w:val="15"/>
          <w:szCs w:val="15"/>
        </w:rPr>
      </w:pPr>
    </w:p>
    <w:tbl>
      <w:tblPr>
        <w:tblStyle w:val="TableGrid"/>
        <w:tblW w:w="10980" w:type="dxa"/>
        <w:tblInd w:w="-95" w:type="dxa"/>
        <w:tblLook w:val="04A0" w:firstRow="1" w:lastRow="0" w:firstColumn="1" w:lastColumn="0" w:noHBand="0" w:noVBand="1"/>
      </w:tblPr>
      <w:tblGrid>
        <w:gridCol w:w="5220"/>
        <w:gridCol w:w="450"/>
        <w:gridCol w:w="5310"/>
      </w:tblGrid>
      <w:tr w:rsidR="003B162A" w14:paraId="0D502C82" w14:textId="77777777" w:rsidTr="0064189D">
        <w:trPr>
          <w:trHeight w:val="359"/>
        </w:trPr>
        <w:tc>
          <w:tcPr>
            <w:tcW w:w="5220" w:type="dxa"/>
            <w:tcBorders>
              <w:bottom w:val="single" w:sz="4" w:space="0" w:color="auto"/>
              <w:right w:val="nil"/>
            </w:tcBorders>
            <w:vAlign w:val="center"/>
          </w:tcPr>
          <w:p w14:paraId="447C8AB9" w14:textId="660959A1" w:rsidR="003B162A" w:rsidRPr="00973522" w:rsidRDefault="003B162A" w:rsidP="0064189D">
            <w:pPr>
              <w:pStyle w:val="Contact"/>
              <w:bidi/>
              <w:jc w:val="center"/>
              <w:rPr>
                <w:rFonts w:asciiTheme="majorHAnsi" w:hAnsiTheme="majorHAnsi" w:cs="B Titr"/>
                <w:bCs/>
              </w:rPr>
            </w:pPr>
            <w:r>
              <w:rPr>
                <w:rFonts w:asciiTheme="majorHAnsi" w:hAnsiTheme="majorHAnsi" w:cs="B Titr" w:hint="cs"/>
                <w:bCs/>
                <w:rtl/>
              </w:rPr>
              <w:t>راه ارتباط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2A7EE" w14:textId="77777777" w:rsidR="003B162A" w:rsidRPr="00973522" w:rsidRDefault="003B162A" w:rsidP="0064189D">
            <w:pPr>
              <w:pStyle w:val="Contact"/>
              <w:bidi/>
              <w:jc w:val="center"/>
              <w:rPr>
                <w:rFonts w:asciiTheme="minorBidi" w:hAnsiTheme="minorBidi" w:cs="B Titr"/>
                <w:bCs/>
                <w:sz w:val="20"/>
                <w:szCs w:val="20"/>
              </w:rPr>
            </w:pPr>
          </w:p>
        </w:tc>
        <w:tc>
          <w:tcPr>
            <w:tcW w:w="5310" w:type="dxa"/>
            <w:tcBorders>
              <w:left w:val="nil"/>
              <w:bottom w:val="single" w:sz="4" w:space="0" w:color="auto"/>
            </w:tcBorders>
            <w:vAlign w:val="center"/>
          </w:tcPr>
          <w:p w14:paraId="2A5155AA" w14:textId="26226E12" w:rsidR="003B162A" w:rsidRPr="00973522" w:rsidRDefault="003B162A" w:rsidP="0064189D">
            <w:pPr>
              <w:pStyle w:val="Contact"/>
              <w:bidi/>
              <w:spacing w:after="0"/>
              <w:jc w:val="center"/>
              <w:rPr>
                <w:rFonts w:asciiTheme="majorHAnsi" w:hAnsiTheme="majorHAnsi" w:cs="B Titr"/>
                <w:bCs/>
                <w:lang w:bidi="fa-IR"/>
              </w:rPr>
            </w:pPr>
            <w:r>
              <w:rPr>
                <w:rFonts w:asciiTheme="majorHAnsi" w:hAnsiTheme="majorHAnsi" w:cs="B Titr" w:hint="cs"/>
                <w:bCs/>
                <w:rtl/>
                <w:lang w:bidi="fa-IR"/>
              </w:rPr>
              <w:t>من</w:t>
            </w:r>
          </w:p>
        </w:tc>
      </w:tr>
      <w:tr w:rsidR="003B162A" w14:paraId="5591B5C4" w14:textId="77777777" w:rsidTr="0064189D">
        <w:trPr>
          <w:trHeight w:val="1700"/>
        </w:trPr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DA2370" w14:textId="178DE737" w:rsidR="003B162A" w:rsidRPr="00427BFD" w:rsidRDefault="003B162A" w:rsidP="003B162A">
            <w:pPr>
              <w:bidi/>
              <w:rPr>
                <w:sz w:val="15"/>
                <w:szCs w:val="15"/>
              </w:rPr>
            </w:pPr>
          </w:p>
          <w:p w14:paraId="1A3CCFA8" w14:textId="39EBDDA8" w:rsidR="00776A1C" w:rsidRDefault="00427BFD" w:rsidP="00776A1C">
            <w:pPr>
              <w:pStyle w:val="Contact"/>
              <w:bidi/>
              <w:rPr>
                <w:rtl/>
              </w:rPr>
            </w:pPr>
            <w:r w:rsidRPr="00EF11F6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324C712" wp14:editId="6AC16C8A">
                  <wp:simplePos x="0" y="0"/>
                  <wp:positionH relativeFrom="margin">
                    <wp:posOffset>3023235</wp:posOffset>
                  </wp:positionH>
                  <wp:positionV relativeFrom="paragraph">
                    <wp:posOffset>25363</wp:posOffset>
                  </wp:positionV>
                  <wp:extent cx="154940" cy="154940"/>
                  <wp:effectExtent l="0" t="0" r="0" b="0"/>
                  <wp:wrapThrough wrapText="bothSides">
                    <wp:wrapPolygon edited="0">
                      <wp:start x="5311" y="0"/>
                      <wp:lineTo x="0" y="7967"/>
                      <wp:lineTo x="0" y="18590"/>
                      <wp:lineTo x="10623" y="18590"/>
                      <wp:lineTo x="18590" y="7967"/>
                      <wp:lineTo x="18590" y="0"/>
                      <wp:lineTo x="5311" y="0"/>
                    </wp:wrapPolygon>
                  </wp:wrapThrough>
                  <wp:docPr id="445494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285619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6A1C" w:rsidRPr="00834E2C">
              <w:rPr>
                <w:rFonts w:cs="B Nazanin" w:hint="cs"/>
                <w:b w:val="0"/>
                <w:bCs/>
                <w:rtl/>
              </w:rPr>
              <w:t>شماره تلفن:</w:t>
            </w:r>
            <w:r w:rsidR="00776A1C">
              <w:rPr>
                <w:rFonts w:hint="cs"/>
                <w:rtl/>
              </w:rPr>
              <w:t xml:space="preserve"> </w:t>
            </w:r>
            <w:r w:rsidR="003B162A" w:rsidRPr="00776A1C">
              <w:rPr>
                <w:rFonts w:asciiTheme="majorBidi" w:hAnsiTheme="majorBidi" w:cstheme="majorBidi"/>
                <w:b w:val="0"/>
                <w:bCs/>
                <w:i/>
                <w:iCs/>
              </w:rPr>
              <w:t>930-605-8518</w:t>
            </w:r>
          </w:p>
          <w:p w14:paraId="029C7C70" w14:textId="272C2E87" w:rsidR="00776A1C" w:rsidRPr="00776A1C" w:rsidRDefault="00834E2C" w:rsidP="00776A1C">
            <w:pPr>
              <w:pStyle w:val="Contact"/>
              <w:bidi/>
              <w:rPr>
                <w:b w:val="0"/>
                <w:bCs/>
                <w:i/>
                <w:iCs/>
                <w:rtl/>
              </w:rPr>
            </w:pPr>
            <w:r w:rsidRPr="00834E2C">
              <w:rPr>
                <w:rFonts w:cs="B Nazanin"/>
                <w:b w:val="0"/>
                <w:bCs/>
                <w:noProof/>
              </w:rPr>
              <w:drawing>
                <wp:anchor distT="0" distB="0" distL="114300" distR="114300" simplePos="0" relativeHeight="251666432" behindDoc="1" locked="0" layoutInCell="1" allowOverlap="1" wp14:anchorId="499A3251" wp14:editId="736826CD">
                  <wp:simplePos x="0" y="0"/>
                  <wp:positionH relativeFrom="margin">
                    <wp:posOffset>3023646</wp:posOffset>
                  </wp:positionH>
                  <wp:positionV relativeFrom="page">
                    <wp:posOffset>346075</wp:posOffset>
                  </wp:positionV>
                  <wp:extent cx="154940" cy="154940"/>
                  <wp:effectExtent l="0" t="0" r="0" b="0"/>
                  <wp:wrapTight wrapText="bothSides">
                    <wp:wrapPolygon edited="0">
                      <wp:start x="0" y="0"/>
                      <wp:lineTo x="0" y="18590"/>
                      <wp:lineTo x="18590" y="18590"/>
                      <wp:lineTo x="18590" y="0"/>
                      <wp:lineTo x="0" y="0"/>
                    </wp:wrapPolygon>
                  </wp:wrapTight>
                  <wp:docPr id="62537660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66980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6A1C" w:rsidRPr="00834E2C">
              <w:rPr>
                <w:rFonts w:cs="B Nazanin" w:hint="cs"/>
                <w:b w:val="0"/>
                <w:bCs/>
                <w:rtl/>
              </w:rPr>
              <w:t>لینکدین:</w:t>
            </w:r>
            <w:r w:rsidR="00776A1C" w:rsidRPr="008F20EB">
              <w:rPr>
                <w:rFonts w:hint="cs"/>
                <w:rtl/>
              </w:rPr>
              <w:t xml:space="preserve"> </w:t>
            </w:r>
            <w:hyperlink r:id="rId19" w:history="1">
              <w:proofErr w:type="spellStart"/>
              <w:r w:rsidR="00776A1C" w:rsidRPr="008F20EB">
                <w:rPr>
                  <w:rStyle w:val="Hyperlink"/>
                  <w:rFonts w:asciiTheme="majorBidi" w:hAnsiTheme="majorBidi" w:cstheme="majorBidi"/>
                  <w:i/>
                  <w:iCs/>
                </w:rPr>
                <w:t>sajjad-rafiee-tabriz</w:t>
              </w:r>
              <w:proofErr w:type="spellEnd"/>
            </w:hyperlink>
          </w:p>
          <w:p w14:paraId="54A2C143" w14:textId="0C1D77ED" w:rsidR="00776A1C" w:rsidRPr="00834E2C" w:rsidRDefault="003B162A" w:rsidP="008F20EB">
            <w:pPr>
              <w:pStyle w:val="Contact"/>
              <w:bidi/>
              <w:spacing w:after="0"/>
              <w:rPr>
                <w:rFonts w:asciiTheme="majorBidi" w:hAnsiTheme="majorBidi" w:cstheme="majorBidi"/>
                <w:b w:val="0"/>
                <w:bCs/>
                <w:i/>
                <w:iCs/>
                <w:sz w:val="22"/>
                <w:szCs w:val="22"/>
              </w:rPr>
            </w:pPr>
            <w:r w:rsidRPr="00834E2C">
              <w:rPr>
                <w:rFonts w:cs="B Nazanin"/>
                <w:b w:val="0"/>
                <w:bCs/>
                <w:noProof/>
              </w:rPr>
              <w:drawing>
                <wp:anchor distT="0" distB="0" distL="114300" distR="114300" simplePos="0" relativeHeight="251667456" behindDoc="1" locked="0" layoutInCell="1" allowOverlap="1" wp14:anchorId="1A1E3193" wp14:editId="59E9E847">
                  <wp:simplePos x="0" y="0"/>
                  <wp:positionH relativeFrom="margin">
                    <wp:posOffset>3024916</wp:posOffset>
                  </wp:positionH>
                  <wp:positionV relativeFrom="paragraph">
                    <wp:posOffset>26670</wp:posOffset>
                  </wp:positionV>
                  <wp:extent cx="154940" cy="154940"/>
                  <wp:effectExtent l="0" t="0" r="0" b="0"/>
                  <wp:wrapTight wrapText="bothSides">
                    <wp:wrapPolygon edited="0">
                      <wp:start x="7967" y="0"/>
                      <wp:lineTo x="0" y="7967"/>
                      <wp:lineTo x="0" y="18590"/>
                      <wp:lineTo x="10623" y="18590"/>
                      <wp:lineTo x="18590" y="10623"/>
                      <wp:lineTo x="18590" y="0"/>
                      <wp:lineTo x="7967" y="0"/>
                    </wp:wrapPolygon>
                  </wp:wrapTight>
                  <wp:docPr id="1756631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4E2C">
              <w:rPr>
                <w:rFonts w:cs="B Nazanin" w:hint="cs"/>
                <w:b w:val="0"/>
                <w:bCs/>
                <w:rtl/>
              </w:rPr>
              <w:t xml:space="preserve">پورتفولیو: </w:t>
            </w:r>
            <w:r>
              <w:fldChar w:fldCharType="begin"/>
            </w:r>
            <w:r>
              <w:instrText>HYPERLINK "https://srfie714692358.github.io/srfie714692358/"</w:instrText>
            </w:r>
            <w:r>
              <w:fldChar w:fldCharType="separate"/>
            </w:r>
            <w:r w:rsidRPr="008F20EB">
              <w:rPr>
                <w:rStyle w:val="Hyperlink"/>
                <w:rFonts w:asciiTheme="majorBidi" w:hAnsiTheme="majorBidi" w:cstheme="majorBidi"/>
                <w:i/>
                <w:iCs/>
                <w:sz w:val="22"/>
                <w:szCs w:val="22"/>
              </w:rPr>
              <w:t>srfie714692358.github.io/srfie714692358</w:t>
            </w:r>
            <w:r>
              <w:fldChar w:fldCharType="end"/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DCFE7C" w14:textId="77777777" w:rsidR="003B162A" w:rsidRPr="00F20F91" w:rsidRDefault="003B162A" w:rsidP="0064189D">
            <w:pPr>
              <w:pStyle w:val="Contact"/>
              <w:bidi/>
              <w:rPr>
                <w:rFonts w:asciiTheme="minorBidi" w:hAnsiTheme="minorBidi"/>
                <w:bCs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29ADCE" w14:textId="77777777" w:rsidR="003B162A" w:rsidRPr="00427BFD" w:rsidRDefault="003B162A" w:rsidP="003B162A">
            <w:pPr>
              <w:pStyle w:val="Contact"/>
              <w:bidi/>
              <w:rPr>
                <w:rFonts w:cs="B Nazanin"/>
                <w:sz w:val="16"/>
                <w:szCs w:val="16"/>
              </w:rPr>
            </w:pPr>
          </w:p>
          <w:p w14:paraId="0931C651" w14:textId="3B1D0F48" w:rsidR="003B162A" w:rsidRPr="00834E2C" w:rsidRDefault="003B162A" w:rsidP="00427BFD">
            <w:pPr>
              <w:pStyle w:val="Contact"/>
              <w:bidi/>
              <w:spacing w:before="240" w:after="0"/>
              <w:jc w:val="both"/>
              <w:rPr>
                <w:rFonts w:cs="B Nazanin"/>
                <w:b w:val="0"/>
                <w:bCs/>
                <w:sz w:val="20"/>
                <w:szCs w:val="20"/>
                <w:lang w:bidi="fa-IR"/>
              </w:rPr>
            </w:pPr>
            <w:r w:rsidRPr="008F20EB">
              <w:rPr>
                <w:rFonts w:cs="B Nazanin" w:hint="cs"/>
                <w:b w:val="0"/>
                <w:bCs/>
                <w:sz w:val="18"/>
                <w:szCs w:val="18"/>
                <w:rtl/>
              </w:rPr>
              <w:t>سلام من ائلشن هستم، توسعه دهنده سایت های سه بعدی، پویا و بهینه. در حال حاضر</w:t>
            </w:r>
            <w:r w:rsidR="00427BFD">
              <w:rPr>
                <w:rFonts w:cs="B Nazanin" w:hint="cs"/>
                <w:b w:val="0"/>
                <w:bCs/>
                <w:sz w:val="18"/>
                <w:szCs w:val="18"/>
                <w:rtl/>
              </w:rPr>
              <w:t xml:space="preserve"> سایت های معمولی با ساختار تمیز و تعامل پذیرطراحی میکنم و</w:t>
            </w:r>
            <w:r w:rsidRPr="008F20EB">
              <w:rPr>
                <w:rFonts w:cs="B Nazanin" w:hint="cs"/>
                <w:b w:val="0"/>
                <w:bCs/>
                <w:sz w:val="18"/>
                <w:szCs w:val="18"/>
                <w:rtl/>
              </w:rPr>
              <w:t xml:space="preserve"> در حال یادگیری ساخت سایت های سه بعدی با نرم افزار بلندر و کتابخانه </w:t>
            </w:r>
            <w:r w:rsidRPr="008F20EB">
              <w:rPr>
                <w:rFonts w:cs="B Nazanin"/>
                <w:b w:val="0"/>
                <w:bCs/>
                <w:sz w:val="18"/>
                <w:szCs w:val="18"/>
              </w:rPr>
              <w:t>three.js</w:t>
            </w:r>
            <w:r w:rsidRPr="008F20EB">
              <w:rPr>
                <w:rFonts w:cs="B Nazanin" w:hint="cs"/>
                <w:b w:val="0"/>
                <w:bCs/>
                <w:sz w:val="18"/>
                <w:szCs w:val="18"/>
                <w:rtl/>
                <w:lang w:bidi="fa-IR"/>
              </w:rPr>
              <w:t xml:space="preserve"> هستم </w:t>
            </w:r>
            <w:r w:rsidR="00427BFD">
              <w:rPr>
                <w:rFonts w:cs="B Nazanin" w:hint="cs"/>
                <w:b w:val="0"/>
                <w:bCs/>
                <w:sz w:val="18"/>
                <w:szCs w:val="18"/>
                <w:rtl/>
                <w:lang w:bidi="fa-IR"/>
              </w:rPr>
              <w:t xml:space="preserve">که در </w:t>
            </w:r>
            <w:r w:rsidRPr="008F20EB">
              <w:rPr>
                <w:rFonts w:cs="B Nazanin" w:hint="cs"/>
                <w:b w:val="0"/>
                <w:bCs/>
                <w:sz w:val="18"/>
                <w:szCs w:val="18"/>
                <w:rtl/>
                <w:lang w:bidi="fa-IR"/>
              </w:rPr>
              <w:t>آینده ن</w:t>
            </w:r>
            <w:r w:rsidR="00427BFD">
              <w:rPr>
                <w:rFonts w:cs="B Nazanin" w:hint="cs"/>
                <w:b w:val="0"/>
                <w:bCs/>
                <w:sz w:val="18"/>
                <w:szCs w:val="18"/>
                <w:rtl/>
                <w:lang w:bidi="fa-IR"/>
              </w:rPr>
              <w:t xml:space="preserve">ه </w:t>
            </w:r>
            <w:r w:rsidRPr="008F20EB">
              <w:rPr>
                <w:rFonts w:cs="B Nazanin" w:hint="cs"/>
                <w:b w:val="0"/>
                <w:bCs/>
                <w:sz w:val="18"/>
                <w:szCs w:val="18"/>
                <w:rtl/>
                <w:lang w:bidi="fa-IR"/>
              </w:rPr>
              <w:t>چندان دور</w:t>
            </w:r>
            <w:r w:rsidR="00427BFD">
              <w:rPr>
                <w:rFonts w:cs="B Nazanin" w:hint="cs"/>
                <w:b w:val="0"/>
                <w:bCs/>
                <w:sz w:val="18"/>
                <w:szCs w:val="18"/>
                <w:rtl/>
                <w:lang w:bidi="fa-IR"/>
              </w:rPr>
              <w:t>سایت های سه بعدی با افکت های عالی طراحی خواهم کرد</w:t>
            </w:r>
          </w:p>
        </w:tc>
      </w:tr>
    </w:tbl>
    <w:p w14:paraId="3EC23BE3" w14:textId="4B3E479C" w:rsidR="00232185" w:rsidRPr="00834E2C" w:rsidRDefault="00232185" w:rsidP="00232185">
      <w:pPr>
        <w:pStyle w:val="Contact"/>
        <w:bidi/>
        <w:rPr>
          <w:rFonts w:cs="B Nazanin"/>
          <w:sz w:val="2"/>
          <w:szCs w:val="2"/>
          <w:rtl/>
          <w:lang w:bidi="fa-IR"/>
        </w:rPr>
      </w:pPr>
    </w:p>
    <w:tbl>
      <w:tblPr>
        <w:tblStyle w:val="TableGrid"/>
        <w:tblW w:w="10980" w:type="dxa"/>
        <w:tblInd w:w="-95" w:type="dxa"/>
        <w:tblLook w:val="04A0" w:firstRow="1" w:lastRow="0" w:firstColumn="1" w:lastColumn="0" w:noHBand="0" w:noVBand="1"/>
      </w:tblPr>
      <w:tblGrid>
        <w:gridCol w:w="5220"/>
        <w:gridCol w:w="450"/>
        <w:gridCol w:w="5310"/>
      </w:tblGrid>
      <w:tr w:rsidR="00232185" w14:paraId="44D05904" w14:textId="77777777" w:rsidTr="0064189D">
        <w:trPr>
          <w:trHeight w:val="359"/>
        </w:trPr>
        <w:tc>
          <w:tcPr>
            <w:tcW w:w="5220" w:type="dxa"/>
            <w:tcBorders>
              <w:bottom w:val="single" w:sz="4" w:space="0" w:color="auto"/>
              <w:right w:val="nil"/>
            </w:tcBorders>
            <w:vAlign w:val="center"/>
          </w:tcPr>
          <w:p w14:paraId="3C803F98" w14:textId="6266A841" w:rsidR="00232185" w:rsidRPr="00973522" w:rsidRDefault="00973522" w:rsidP="00232185">
            <w:pPr>
              <w:pStyle w:val="Contact"/>
              <w:bidi/>
              <w:jc w:val="center"/>
              <w:rPr>
                <w:rFonts w:asciiTheme="majorHAnsi" w:hAnsiTheme="majorHAnsi" w:cs="B Titr"/>
                <w:bCs/>
              </w:rPr>
            </w:pPr>
            <w:r w:rsidRPr="00973522">
              <w:rPr>
                <w:rFonts w:asciiTheme="majorHAnsi" w:hAnsiTheme="majorHAnsi" w:cs="B Titr" w:hint="cs"/>
                <w:bCs/>
                <w:rtl/>
              </w:rPr>
              <w:t>مدرک ها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1472AD" w14:textId="77777777" w:rsidR="00232185" w:rsidRPr="00973522" w:rsidRDefault="00232185" w:rsidP="00232185">
            <w:pPr>
              <w:pStyle w:val="Contact"/>
              <w:bidi/>
              <w:jc w:val="center"/>
              <w:rPr>
                <w:rFonts w:asciiTheme="minorBidi" w:hAnsiTheme="minorBidi" w:cs="B Titr"/>
                <w:bCs/>
                <w:sz w:val="20"/>
                <w:szCs w:val="20"/>
              </w:rPr>
            </w:pPr>
          </w:p>
        </w:tc>
        <w:tc>
          <w:tcPr>
            <w:tcW w:w="5310" w:type="dxa"/>
            <w:tcBorders>
              <w:left w:val="nil"/>
              <w:bottom w:val="single" w:sz="4" w:space="0" w:color="auto"/>
            </w:tcBorders>
            <w:vAlign w:val="center"/>
          </w:tcPr>
          <w:p w14:paraId="6E80231F" w14:textId="7DF4527E" w:rsidR="00232185" w:rsidRPr="00973522" w:rsidRDefault="00973522" w:rsidP="00232185">
            <w:pPr>
              <w:pStyle w:val="Contact"/>
              <w:bidi/>
              <w:spacing w:after="0"/>
              <w:jc w:val="center"/>
              <w:rPr>
                <w:rFonts w:asciiTheme="majorHAnsi" w:hAnsiTheme="majorHAnsi" w:cs="B Titr"/>
                <w:bCs/>
              </w:rPr>
            </w:pPr>
            <w:r w:rsidRPr="00973522">
              <w:rPr>
                <w:rFonts w:asciiTheme="majorHAnsi" w:hAnsiTheme="majorHAnsi" w:cs="B Titr" w:hint="cs"/>
                <w:bCs/>
                <w:rtl/>
              </w:rPr>
              <w:t>مهارت ها</w:t>
            </w:r>
          </w:p>
        </w:tc>
      </w:tr>
      <w:tr w:rsidR="00232185" w14:paraId="240FC397" w14:textId="77777777" w:rsidTr="0064189D">
        <w:trPr>
          <w:trHeight w:val="1700"/>
        </w:trPr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3D8EE" w14:textId="77777777" w:rsidR="00232185" w:rsidRPr="008F20EB" w:rsidRDefault="00232185" w:rsidP="00232185">
            <w:pPr>
              <w:pStyle w:val="Contact"/>
              <w:bidi/>
              <w:rPr>
                <w:rFonts w:asciiTheme="majorHAnsi" w:hAnsiTheme="majorHAnsi"/>
                <w:bCs/>
                <w:sz w:val="9"/>
                <w:szCs w:val="9"/>
              </w:rPr>
            </w:pPr>
          </w:p>
          <w:p w14:paraId="30D5DA35" w14:textId="73CD4D3C" w:rsidR="00232185" w:rsidRPr="00427BFD" w:rsidRDefault="00776A1C" w:rsidP="00776A1C">
            <w:pPr>
              <w:pStyle w:val="Contact"/>
              <w:bidi/>
              <w:rPr>
                <w:rFonts w:asciiTheme="majorHAnsi" w:hAnsiTheme="majorHAnsi" w:cs="B Nazanin"/>
                <w:sz w:val="20"/>
                <w:szCs w:val="20"/>
              </w:rPr>
            </w:pPr>
            <w:r w:rsidRPr="00427BFD">
              <w:rPr>
                <w:rFonts w:asciiTheme="majorHAnsi" w:hAnsiTheme="majorHAnsi" w:cs="B Nazanin" w:hint="cs"/>
                <w:bCs/>
                <w:sz w:val="20"/>
                <w:szCs w:val="20"/>
                <w:rtl/>
              </w:rPr>
              <w:t xml:space="preserve">دانشگاه هاروارد </w:t>
            </w:r>
            <w:r w:rsidRPr="00427BFD">
              <w:rPr>
                <w:rFonts w:ascii="Arial" w:hAnsi="Arial" w:cs="Arial" w:hint="cs"/>
                <w:bCs/>
                <w:sz w:val="20"/>
                <w:szCs w:val="20"/>
                <w:rtl/>
              </w:rPr>
              <w:t>–</w:t>
            </w:r>
            <w:r w:rsidRPr="00427BFD">
              <w:rPr>
                <w:rFonts w:asciiTheme="majorHAnsi" w:hAnsiTheme="majorHAnsi" w:cs="B Nazanin" w:hint="cs"/>
                <w:bCs/>
                <w:sz w:val="20"/>
                <w:szCs w:val="20"/>
                <w:rtl/>
              </w:rPr>
              <w:t xml:space="preserve"> دوره </w:t>
            </w:r>
            <w:r w:rsidRPr="00427BFD">
              <w:rPr>
                <w:rFonts w:asciiTheme="majorHAnsi" w:hAnsiTheme="majorHAnsi" w:cs="B Nazanin"/>
                <w:bCs/>
                <w:sz w:val="20"/>
                <w:szCs w:val="20"/>
              </w:rPr>
              <w:t>CS50x</w:t>
            </w:r>
          </w:p>
          <w:p w14:paraId="1721027E" w14:textId="7094548B" w:rsidR="00232185" w:rsidRPr="00427BFD" w:rsidRDefault="00776A1C" w:rsidP="00776A1C">
            <w:pPr>
              <w:pStyle w:val="Contact"/>
              <w:numPr>
                <w:ilvl w:val="0"/>
                <w:numId w:val="12"/>
              </w:numPr>
              <w:tabs>
                <w:tab w:val="clear" w:pos="720"/>
              </w:tabs>
              <w:bidi/>
              <w:rPr>
                <w:rFonts w:asciiTheme="majorHAnsi" w:hAnsiTheme="majorHAnsi" w:cs="B Nazanin"/>
                <w:b w:val="0"/>
                <w:bCs/>
                <w:sz w:val="18"/>
                <w:szCs w:val="18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  <w:lang w:bidi="fa-IR"/>
              </w:rPr>
              <w:t>مبانی علوم کامپیوتر</w:t>
            </w:r>
          </w:p>
          <w:p w14:paraId="68694A14" w14:textId="54FEB131" w:rsidR="00232185" w:rsidRPr="00EE1CE7" w:rsidRDefault="00776A1C" w:rsidP="00776A1C">
            <w:pPr>
              <w:pStyle w:val="Contact"/>
              <w:bidi/>
              <w:rPr>
                <w:rFonts w:asciiTheme="majorHAnsi" w:hAnsiTheme="majorHAnsi" w:cs="B Nazanin"/>
                <w:lang w:bidi="fa-IR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20"/>
                <w:szCs w:val="20"/>
                <w:rtl/>
                <w:lang w:bidi="fa-IR"/>
              </w:rPr>
              <w:t xml:space="preserve">دانشگاه هاروارد </w:t>
            </w:r>
            <w:r w:rsidRPr="00427BFD">
              <w:rPr>
                <w:rFonts w:ascii="Arial" w:hAnsi="Arial" w:cs="Arial" w:hint="cs"/>
                <w:b w:val="0"/>
                <w:bCs/>
                <w:sz w:val="20"/>
                <w:szCs w:val="20"/>
                <w:rtl/>
                <w:lang w:bidi="fa-IR"/>
              </w:rPr>
              <w:t>–</w:t>
            </w:r>
            <w:r w:rsidRPr="00427BFD">
              <w:rPr>
                <w:rFonts w:asciiTheme="majorHAnsi" w:hAnsiTheme="majorHAnsi" w:cs="B Nazanin" w:hint="cs"/>
                <w:b w:val="0"/>
                <w:bCs/>
                <w:sz w:val="20"/>
                <w:szCs w:val="20"/>
                <w:rtl/>
                <w:lang w:bidi="fa-IR"/>
              </w:rPr>
              <w:t xml:space="preserve"> دوره</w:t>
            </w:r>
            <w:r w:rsidRPr="00427BFD">
              <w:rPr>
                <w:rFonts w:asciiTheme="majorHAnsi" w:hAnsiTheme="majorHAnsi" w:cs="B Nazanin" w:hint="cs"/>
                <w:i/>
                <w:iCs/>
                <w:sz w:val="20"/>
                <w:szCs w:val="20"/>
                <w:rtl/>
                <w:lang w:bidi="fa-IR"/>
              </w:rPr>
              <w:t xml:space="preserve"> </w:t>
            </w:r>
            <w:r w:rsidRPr="00427BFD">
              <w:rPr>
                <w:rFonts w:asciiTheme="majorHAnsi" w:hAnsiTheme="majorHAnsi" w:cs="B Nazanin"/>
                <w:sz w:val="20"/>
                <w:szCs w:val="20"/>
                <w:lang w:bidi="fa-IR"/>
              </w:rPr>
              <w:t>CS50p</w:t>
            </w:r>
            <w:r w:rsidR="00EE1CE7" w:rsidRPr="00427BFD">
              <w:rPr>
                <w:rFonts w:asciiTheme="majorHAnsi" w:hAnsiTheme="majorHAnsi" w:cs="B Nazanin" w:hint="cs"/>
                <w:i/>
                <w:iCs/>
                <w:sz w:val="20"/>
                <w:szCs w:val="20"/>
                <w:rtl/>
                <w:lang w:bidi="fa-IR"/>
              </w:rPr>
              <w:t xml:space="preserve"> </w:t>
            </w:r>
            <w:r w:rsidR="00EE1CE7" w:rsidRPr="00EE1CE7">
              <w:rPr>
                <w:rFonts w:asciiTheme="majorHAnsi" w:hAnsiTheme="majorHAnsi" w:cs="B Nazanin" w:hint="cs"/>
                <w:i/>
                <w:iCs/>
                <w:sz w:val="16"/>
                <w:szCs w:val="16"/>
                <w:rtl/>
                <w:lang w:bidi="fa-IR"/>
              </w:rPr>
              <w:t>(در حال سپری)</w:t>
            </w:r>
          </w:p>
          <w:p w14:paraId="2A4BC4D9" w14:textId="7C9D9E5E" w:rsidR="00232185" w:rsidRPr="00427BFD" w:rsidRDefault="00FD5526" w:rsidP="00776A1C">
            <w:pPr>
              <w:pStyle w:val="Contact"/>
              <w:numPr>
                <w:ilvl w:val="0"/>
                <w:numId w:val="12"/>
              </w:numPr>
              <w:tabs>
                <w:tab w:val="clear" w:pos="720"/>
              </w:tabs>
              <w:bidi/>
              <w:rPr>
                <w:rFonts w:asciiTheme="majorHAnsi" w:hAnsiTheme="majorHAnsi" w:cs="B Nazanin"/>
                <w:b w:val="0"/>
                <w:bCs/>
                <w:sz w:val="18"/>
                <w:szCs w:val="18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</w:rPr>
              <w:t>زبان</w:t>
            </w:r>
            <w:r w:rsidR="00776A1C"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</w:rPr>
              <w:t xml:space="preserve"> پایتون</w:t>
            </w:r>
          </w:p>
          <w:p w14:paraId="37CB7BAB" w14:textId="7D76E031" w:rsidR="00232185" w:rsidRPr="00EE1CE7" w:rsidRDefault="00776A1C" w:rsidP="00776A1C">
            <w:pPr>
              <w:pStyle w:val="Contact"/>
              <w:bidi/>
              <w:rPr>
                <w:rFonts w:asciiTheme="majorHAnsi" w:hAnsiTheme="majorHAnsi" w:cs="B Nazanin"/>
                <w:b w:val="0"/>
                <w:bCs/>
                <w:lang w:bidi="fa-IR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20"/>
                <w:szCs w:val="20"/>
                <w:rtl/>
                <w:lang w:bidi="fa-IR"/>
              </w:rPr>
              <w:t xml:space="preserve">دانشگاه هاروارد </w:t>
            </w:r>
            <w:r w:rsidRPr="00427BFD">
              <w:rPr>
                <w:rFonts w:ascii="Arial" w:hAnsi="Arial" w:cs="Arial" w:hint="cs"/>
                <w:b w:val="0"/>
                <w:bCs/>
                <w:sz w:val="20"/>
                <w:szCs w:val="20"/>
                <w:rtl/>
                <w:lang w:bidi="fa-IR"/>
              </w:rPr>
              <w:t>–</w:t>
            </w:r>
            <w:r w:rsidRPr="00427BFD">
              <w:rPr>
                <w:rFonts w:asciiTheme="majorHAnsi" w:hAnsiTheme="majorHAnsi" w:cs="B Nazanin" w:hint="cs"/>
                <w:b w:val="0"/>
                <w:bCs/>
                <w:sz w:val="20"/>
                <w:szCs w:val="20"/>
                <w:rtl/>
                <w:lang w:bidi="fa-IR"/>
              </w:rPr>
              <w:t xml:space="preserve"> دوره </w:t>
            </w:r>
            <w:r w:rsidRPr="00427BFD">
              <w:rPr>
                <w:rFonts w:asciiTheme="majorHAnsi" w:hAnsiTheme="majorHAnsi" w:cs="B Nazanin"/>
                <w:sz w:val="20"/>
                <w:szCs w:val="20"/>
                <w:lang w:bidi="fa-IR"/>
              </w:rPr>
              <w:t>CS50 web</w:t>
            </w:r>
            <w:r w:rsidR="00EE1CE7">
              <w:rPr>
                <w:rFonts w:asciiTheme="majorHAnsi" w:hAnsiTheme="majorHAnsi" w:cs="B Nazanin" w:hint="cs"/>
                <w:rtl/>
                <w:lang w:bidi="fa-IR"/>
              </w:rPr>
              <w:t xml:space="preserve"> </w:t>
            </w:r>
            <w:r w:rsidR="00EE1CE7" w:rsidRPr="00EE1CE7">
              <w:rPr>
                <w:rFonts w:asciiTheme="majorHAnsi" w:hAnsiTheme="majorHAnsi" w:cs="B Nazanin" w:hint="cs"/>
                <w:i/>
                <w:iCs/>
                <w:sz w:val="16"/>
                <w:szCs w:val="16"/>
                <w:rtl/>
                <w:lang w:bidi="fa-IR"/>
              </w:rPr>
              <w:t>(در حال سپری)</w:t>
            </w:r>
          </w:p>
          <w:p w14:paraId="145429DD" w14:textId="5A7010D9" w:rsidR="00232185" w:rsidRPr="00427BFD" w:rsidRDefault="00EE1CE7" w:rsidP="00776A1C">
            <w:pPr>
              <w:pStyle w:val="Contact"/>
              <w:numPr>
                <w:ilvl w:val="0"/>
                <w:numId w:val="12"/>
              </w:numPr>
              <w:tabs>
                <w:tab w:val="clear" w:pos="720"/>
              </w:tabs>
              <w:bidi/>
              <w:rPr>
                <w:rFonts w:asciiTheme="majorHAnsi" w:hAnsiTheme="majorHAnsi"/>
                <w:b w:val="0"/>
                <w:bCs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</w:rPr>
              <w:t>طراحی سایت با پایتون و جاوا اسکریپت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D6B57C" w14:textId="77777777" w:rsidR="00232185" w:rsidRPr="00F20F91" w:rsidRDefault="00232185" w:rsidP="00232185">
            <w:pPr>
              <w:pStyle w:val="Contact"/>
              <w:bidi/>
              <w:rPr>
                <w:rFonts w:asciiTheme="minorBidi" w:hAnsiTheme="minorBidi"/>
                <w:bCs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FD4AB5" w14:textId="77777777" w:rsidR="00232185" w:rsidRPr="008F20EB" w:rsidRDefault="00232185" w:rsidP="00232185">
            <w:pPr>
              <w:pStyle w:val="Contact"/>
              <w:bidi/>
              <w:rPr>
                <w:rFonts w:asciiTheme="majorHAnsi" w:hAnsiTheme="majorHAnsi"/>
                <w:bCs/>
                <w:sz w:val="9"/>
                <w:szCs w:val="9"/>
              </w:rPr>
            </w:pPr>
          </w:p>
          <w:p w14:paraId="6E27FAE9" w14:textId="6B66B4D3" w:rsidR="00232185" w:rsidRPr="00427BFD" w:rsidRDefault="00973522" w:rsidP="00232185">
            <w:pPr>
              <w:pStyle w:val="Contact"/>
              <w:bidi/>
              <w:rPr>
                <w:rFonts w:asciiTheme="majorHAnsi" w:hAnsiTheme="majorHAnsi" w:cs="B Nazanin"/>
                <w:sz w:val="20"/>
                <w:szCs w:val="20"/>
              </w:rPr>
            </w:pPr>
            <w:r w:rsidRPr="00427BFD">
              <w:rPr>
                <w:rFonts w:asciiTheme="majorHAnsi" w:hAnsiTheme="majorHAnsi" w:cs="B Nazanin" w:hint="cs"/>
                <w:bCs/>
                <w:sz w:val="20"/>
                <w:szCs w:val="20"/>
                <w:rtl/>
              </w:rPr>
              <w:t>زبان های برنامه نویسی:</w:t>
            </w:r>
          </w:p>
          <w:p w14:paraId="0ED1B1E9" w14:textId="4571845C" w:rsidR="00232185" w:rsidRPr="003B162A" w:rsidRDefault="00973522" w:rsidP="00232185">
            <w:pPr>
              <w:pStyle w:val="Contact"/>
              <w:numPr>
                <w:ilvl w:val="0"/>
                <w:numId w:val="15"/>
              </w:numPr>
              <w:tabs>
                <w:tab w:val="clear" w:pos="720"/>
              </w:tabs>
              <w:bidi/>
              <w:rPr>
                <w:rFonts w:asciiTheme="majorHAnsi" w:hAnsiTheme="majorHAnsi" w:cs="B Nazanin"/>
                <w:sz w:val="18"/>
                <w:szCs w:val="18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</w:rPr>
              <w:t>پایتون، جاوا اسکریپت،</w:t>
            </w:r>
            <w:r w:rsidRPr="003B162A">
              <w:rPr>
                <w:rFonts w:asciiTheme="majorHAnsi" w:hAnsiTheme="majorHAnsi" w:cs="B Nazanin" w:hint="cs"/>
                <w:sz w:val="18"/>
                <w:szCs w:val="18"/>
                <w:rtl/>
              </w:rPr>
              <w:t xml:space="preserve"> </w:t>
            </w:r>
            <w:r w:rsidRPr="003B162A">
              <w:rPr>
                <w:rFonts w:asciiTheme="majorHAnsi" w:hAnsiTheme="majorHAnsi" w:cs="B Nazanin"/>
                <w:sz w:val="18"/>
                <w:szCs w:val="18"/>
              </w:rPr>
              <w:t>HTML</w:t>
            </w:r>
            <w:r w:rsidRPr="003B162A">
              <w:rPr>
                <w:rFonts w:asciiTheme="majorHAnsi" w:hAnsiTheme="majorHAnsi" w:cs="B Nazanin" w:hint="cs"/>
                <w:sz w:val="18"/>
                <w:szCs w:val="18"/>
                <w:rtl/>
                <w:lang w:bidi="fa-IR"/>
              </w:rPr>
              <w:t xml:space="preserve">، </w:t>
            </w:r>
            <w:r w:rsidRPr="003B162A">
              <w:rPr>
                <w:rFonts w:asciiTheme="majorHAnsi" w:hAnsiTheme="majorHAnsi" w:cs="B Nazanin"/>
                <w:sz w:val="18"/>
                <w:szCs w:val="18"/>
                <w:lang w:bidi="fa-IR"/>
              </w:rPr>
              <w:t>CSS</w:t>
            </w:r>
          </w:p>
          <w:p w14:paraId="1DA2F576" w14:textId="7A4DD781" w:rsidR="00232185" w:rsidRPr="00427BFD" w:rsidRDefault="00973522" w:rsidP="00232185">
            <w:pPr>
              <w:pStyle w:val="Contact"/>
              <w:bidi/>
              <w:rPr>
                <w:rFonts w:asciiTheme="majorHAnsi" w:hAnsiTheme="majorHAnsi" w:cs="B Nazanin"/>
                <w:sz w:val="20"/>
                <w:szCs w:val="20"/>
              </w:rPr>
            </w:pPr>
            <w:r w:rsidRPr="00427BFD">
              <w:rPr>
                <w:rFonts w:asciiTheme="majorHAnsi" w:hAnsiTheme="majorHAnsi" w:cs="B Nazanin" w:hint="cs"/>
                <w:bCs/>
                <w:sz w:val="20"/>
                <w:szCs w:val="20"/>
                <w:rtl/>
              </w:rPr>
              <w:t>کتابخانه ها و فریم وورک ها:</w:t>
            </w:r>
          </w:p>
          <w:p w14:paraId="0FAF8417" w14:textId="65728C4B" w:rsidR="00232185" w:rsidRPr="003B162A" w:rsidRDefault="00973522" w:rsidP="00232185">
            <w:pPr>
              <w:pStyle w:val="Contact"/>
              <w:numPr>
                <w:ilvl w:val="0"/>
                <w:numId w:val="8"/>
              </w:numPr>
              <w:tabs>
                <w:tab w:val="clear" w:pos="720"/>
              </w:tabs>
              <w:bidi/>
              <w:rPr>
                <w:rFonts w:asciiTheme="majorHAnsi" w:hAnsiTheme="majorHAnsi" w:cs="B Nazanin"/>
                <w:sz w:val="18"/>
                <w:szCs w:val="18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</w:rPr>
              <w:t>ریکت، ریداکس، تلویند،</w:t>
            </w:r>
            <w:r w:rsidRPr="003B162A">
              <w:rPr>
                <w:rFonts w:asciiTheme="majorHAnsi" w:hAnsiTheme="majorHAnsi" w:cs="B Nazanin" w:hint="cs"/>
                <w:sz w:val="18"/>
                <w:szCs w:val="18"/>
                <w:rtl/>
              </w:rPr>
              <w:t xml:space="preserve"> </w:t>
            </w:r>
            <w:proofErr w:type="spellStart"/>
            <w:r w:rsidRPr="003B162A">
              <w:rPr>
                <w:rFonts w:asciiTheme="majorHAnsi" w:hAnsiTheme="majorHAnsi" w:cs="B Nazanin"/>
                <w:sz w:val="18"/>
                <w:szCs w:val="18"/>
              </w:rPr>
              <w:t>Zustand</w:t>
            </w:r>
            <w:proofErr w:type="spellEnd"/>
          </w:p>
          <w:p w14:paraId="5B6B2020" w14:textId="77777777" w:rsidR="00232185" w:rsidRPr="00427BFD" w:rsidRDefault="00232185" w:rsidP="00232185">
            <w:pPr>
              <w:pStyle w:val="Contact"/>
              <w:numPr>
                <w:ilvl w:val="0"/>
                <w:numId w:val="8"/>
              </w:numPr>
              <w:tabs>
                <w:tab w:val="clear" w:pos="720"/>
              </w:tabs>
              <w:bidi/>
              <w:rPr>
                <w:rFonts w:asciiTheme="majorHAnsi" w:hAnsiTheme="majorHAnsi" w:cs="B Nazanin"/>
                <w:sz w:val="18"/>
                <w:szCs w:val="18"/>
              </w:rPr>
            </w:pPr>
            <w:proofErr w:type="spellStart"/>
            <w:r w:rsidRPr="00427BFD">
              <w:rPr>
                <w:rFonts w:asciiTheme="majorHAnsi" w:hAnsiTheme="majorHAnsi" w:cs="B Nazanin"/>
                <w:sz w:val="18"/>
                <w:szCs w:val="18"/>
              </w:rPr>
              <w:t>Shadcn</w:t>
            </w:r>
            <w:proofErr w:type="spellEnd"/>
            <w:r w:rsidRPr="00427BFD">
              <w:rPr>
                <w:rFonts w:asciiTheme="majorHAnsi" w:hAnsiTheme="majorHAnsi" w:cs="B Nazanin"/>
                <w:sz w:val="18"/>
                <w:szCs w:val="18"/>
              </w:rPr>
              <w:t xml:space="preserve"> UI, Framer Motion</w:t>
            </w:r>
          </w:p>
          <w:p w14:paraId="37BC4730" w14:textId="50024064" w:rsidR="00232185" w:rsidRPr="00427BFD" w:rsidRDefault="00973522" w:rsidP="00232185">
            <w:pPr>
              <w:pStyle w:val="Contact"/>
              <w:bidi/>
              <w:rPr>
                <w:rFonts w:asciiTheme="majorHAnsi" w:hAnsiTheme="majorHAnsi" w:cs="B Nazanin"/>
                <w:sz w:val="20"/>
                <w:szCs w:val="20"/>
              </w:rPr>
            </w:pPr>
            <w:r w:rsidRPr="00427BFD">
              <w:rPr>
                <w:rFonts w:asciiTheme="majorHAnsi" w:hAnsiTheme="majorHAnsi" w:cs="B Nazanin" w:hint="cs"/>
                <w:bCs/>
                <w:sz w:val="20"/>
                <w:szCs w:val="20"/>
                <w:rtl/>
              </w:rPr>
              <w:t>ابزار ها و پلتفرم ها:</w:t>
            </w:r>
          </w:p>
          <w:p w14:paraId="4D03D4ED" w14:textId="07FB4020" w:rsidR="00232185" w:rsidRPr="00427BFD" w:rsidRDefault="00973522" w:rsidP="00232185">
            <w:pPr>
              <w:pStyle w:val="Contact"/>
              <w:numPr>
                <w:ilvl w:val="0"/>
                <w:numId w:val="8"/>
              </w:numPr>
              <w:tabs>
                <w:tab w:val="clear" w:pos="720"/>
              </w:tabs>
              <w:bidi/>
              <w:rPr>
                <w:rFonts w:asciiTheme="majorHAnsi" w:hAnsiTheme="majorHAnsi" w:cs="B Nazanin"/>
                <w:b w:val="0"/>
                <w:bCs/>
                <w:sz w:val="18"/>
                <w:szCs w:val="18"/>
              </w:rPr>
            </w:pPr>
            <w:r w:rsidRPr="00427BFD">
              <w:rPr>
                <w:rFonts w:asciiTheme="majorHAnsi" w:hAnsiTheme="majorHAnsi" w:cs="B Nazanin" w:hint="cs"/>
                <w:b w:val="0"/>
                <w:bCs/>
                <w:sz w:val="18"/>
                <w:szCs w:val="18"/>
                <w:rtl/>
                <w:lang w:bidi="fa-IR"/>
              </w:rPr>
              <w:t>گیت، گیت هاب، داکر</w:t>
            </w:r>
          </w:p>
          <w:p w14:paraId="270C75CB" w14:textId="77777777" w:rsidR="00232185" w:rsidRPr="00E314BB" w:rsidRDefault="00232185" w:rsidP="00232185">
            <w:pPr>
              <w:pStyle w:val="Contact"/>
              <w:bidi/>
              <w:spacing w:after="0"/>
              <w:rPr>
                <w:rFonts w:asciiTheme="majorHAnsi" w:hAnsiTheme="majorHAnsi"/>
                <w:bCs/>
                <w:sz w:val="4"/>
                <w:szCs w:val="4"/>
              </w:rPr>
            </w:pPr>
          </w:p>
        </w:tc>
      </w:tr>
    </w:tbl>
    <w:p w14:paraId="0BCF3F57" w14:textId="77777777" w:rsidR="00232185" w:rsidRPr="007F233E" w:rsidRDefault="00232185" w:rsidP="00232185">
      <w:pPr>
        <w:pStyle w:val="Contact"/>
        <w:bidi/>
        <w:rPr>
          <w:sz w:val="13"/>
          <w:szCs w:val="13"/>
        </w:rPr>
      </w:pPr>
    </w:p>
    <w:p w14:paraId="28BDAB06" w14:textId="5476F1B2" w:rsidR="00232185" w:rsidRPr="00973522" w:rsidRDefault="00973522" w:rsidP="00232185">
      <w:pPr>
        <w:pStyle w:val="Contac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center"/>
        <w:rPr>
          <w:rFonts w:asciiTheme="majorHAnsi" w:hAnsiTheme="majorHAnsi" w:cs="B Titr"/>
          <w:bCs/>
          <w:sz w:val="20"/>
          <w:szCs w:val="20"/>
        </w:rPr>
      </w:pPr>
      <w:r w:rsidRPr="00973522">
        <w:rPr>
          <w:rFonts w:asciiTheme="majorHAnsi" w:hAnsiTheme="majorHAnsi" w:cs="B Titr" w:hint="cs"/>
          <w:bCs/>
          <w:sz w:val="20"/>
          <w:szCs w:val="20"/>
          <w:rtl/>
        </w:rPr>
        <w:t>تجربه های کاری</w:t>
      </w:r>
    </w:p>
    <w:p w14:paraId="0F56C46C" w14:textId="77777777" w:rsidR="00232185" w:rsidRPr="008F20EB" w:rsidRDefault="00232185" w:rsidP="00232185">
      <w:pPr>
        <w:pStyle w:val="Contact"/>
        <w:bidi/>
        <w:rPr>
          <w:rFonts w:asciiTheme="majorHAnsi" w:hAnsiTheme="majorHAnsi"/>
          <w:bCs/>
          <w:sz w:val="10"/>
          <w:szCs w:val="10"/>
        </w:rPr>
      </w:pPr>
    </w:p>
    <w:p w14:paraId="0EBA2267" w14:textId="0913F3B7" w:rsidR="00232185" w:rsidRPr="00BE7752" w:rsidRDefault="00776A1C" w:rsidP="00232185">
      <w:pPr>
        <w:pStyle w:val="Contact"/>
        <w:bidi/>
        <w:ind w:left="360"/>
        <w:rPr>
          <w:rFonts w:asciiTheme="majorHAnsi" w:hAnsiTheme="majorHAnsi"/>
        </w:rPr>
      </w:pPr>
      <w:r w:rsidRPr="00834E2C">
        <w:rPr>
          <w:rFonts w:asciiTheme="majorHAnsi" w:hAnsiTheme="majorHAnsi" w:cs="B Nazanin" w:hint="cs"/>
          <w:bCs/>
          <w:rtl/>
        </w:rPr>
        <w:t>اسکریپت های پایتونی - فریلنسری</w:t>
      </w:r>
      <w:r w:rsidR="00232185" w:rsidRPr="00BE7752">
        <w:rPr>
          <w:rFonts w:asciiTheme="majorHAnsi" w:hAnsiTheme="majorHAnsi"/>
        </w:rPr>
        <w:br/>
      </w:r>
      <w:r w:rsidR="00834E2C" w:rsidRPr="00834E2C">
        <w:rPr>
          <w:rFonts w:asciiTheme="majorHAnsi" w:hAnsiTheme="majorHAnsi" w:cs="B Nazanin" w:hint="cs"/>
          <w:b w:val="0"/>
          <w:bCs/>
          <w:i/>
          <w:iCs/>
          <w:sz w:val="19"/>
          <w:szCs w:val="19"/>
          <w:rtl/>
        </w:rPr>
        <w:t xml:space="preserve">شهریور 1400 </w:t>
      </w:r>
      <w:r w:rsidR="00834E2C" w:rsidRPr="00834E2C">
        <w:rPr>
          <w:rFonts w:ascii="Arial" w:hAnsi="Arial" w:cs="Arial" w:hint="cs"/>
          <w:b w:val="0"/>
          <w:bCs/>
          <w:i/>
          <w:iCs/>
          <w:sz w:val="19"/>
          <w:szCs w:val="19"/>
          <w:rtl/>
        </w:rPr>
        <w:t>–</w:t>
      </w:r>
      <w:r w:rsidR="00834E2C" w:rsidRPr="00834E2C">
        <w:rPr>
          <w:rFonts w:asciiTheme="majorHAnsi" w:hAnsiTheme="majorHAnsi" w:cs="B Nazanin" w:hint="cs"/>
          <w:b w:val="0"/>
          <w:bCs/>
          <w:i/>
          <w:iCs/>
          <w:sz w:val="19"/>
          <w:szCs w:val="19"/>
          <w:rtl/>
        </w:rPr>
        <w:t xml:space="preserve"> اسفند 1400</w:t>
      </w:r>
    </w:p>
    <w:p w14:paraId="15C6819E" w14:textId="35573BAF" w:rsidR="00232185" w:rsidRPr="00FD5526" w:rsidRDefault="00834E2C" w:rsidP="00232185">
      <w:pPr>
        <w:pStyle w:val="Contact"/>
        <w:numPr>
          <w:ilvl w:val="0"/>
          <w:numId w:val="5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 w:val="0"/>
          <w:bCs/>
          <w:sz w:val="18"/>
          <w:szCs w:val="18"/>
        </w:rPr>
      </w:pPr>
      <w:r w:rsidRPr="00FD5526">
        <w:rPr>
          <w:rFonts w:asciiTheme="majorHAnsi" w:hAnsiTheme="majorHAnsi" w:cs="B Nazanin" w:hint="cs"/>
          <w:b w:val="0"/>
          <w:bCs/>
          <w:sz w:val="18"/>
          <w:szCs w:val="18"/>
          <w:rtl/>
          <w:lang w:bidi="fa-IR"/>
        </w:rPr>
        <w:t>توسعه اسکریپت های پایتونی برای اجرای فرمول های ریاضی پیچیده روی دیتاست های بزرگ</w:t>
      </w:r>
    </w:p>
    <w:p w14:paraId="47C1343D" w14:textId="27BB8A3E" w:rsidR="00834E2C" w:rsidRPr="00FD5526" w:rsidRDefault="00834E2C" w:rsidP="00834E2C">
      <w:pPr>
        <w:pStyle w:val="Contact"/>
        <w:numPr>
          <w:ilvl w:val="0"/>
          <w:numId w:val="5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 w:val="0"/>
          <w:bCs/>
          <w:sz w:val="18"/>
          <w:szCs w:val="18"/>
        </w:rPr>
      </w:pPr>
      <w:r w:rsidRPr="00FD5526">
        <w:rPr>
          <w:rFonts w:asciiTheme="majorHAnsi" w:hAnsiTheme="majorHAnsi" w:cs="B Nazanin" w:hint="cs"/>
          <w:b w:val="0"/>
          <w:bCs/>
          <w:sz w:val="18"/>
          <w:szCs w:val="18"/>
          <w:rtl/>
        </w:rPr>
        <w:t>بهینه سازی سرعت اجرای اسکریپت با اجرای چند خطی به صورت همزمان برای کاهش زمان اجرا</w:t>
      </w:r>
    </w:p>
    <w:p w14:paraId="5760A7D3" w14:textId="5D8FB3EB" w:rsidR="00307198" w:rsidRPr="00FD5526" w:rsidRDefault="00307198" w:rsidP="00307198">
      <w:pPr>
        <w:pStyle w:val="Contact"/>
        <w:numPr>
          <w:ilvl w:val="0"/>
          <w:numId w:val="5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 w:val="0"/>
          <w:bCs/>
          <w:sz w:val="18"/>
          <w:szCs w:val="18"/>
        </w:rPr>
      </w:pPr>
      <w:r w:rsidRPr="00FD5526">
        <w:rPr>
          <w:rFonts w:asciiTheme="majorHAnsi" w:hAnsiTheme="majorHAnsi" w:cs="B Nazanin" w:hint="cs"/>
          <w:b w:val="0"/>
          <w:bCs/>
          <w:sz w:val="18"/>
          <w:szCs w:val="18"/>
          <w:rtl/>
        </w:rPr>
        <w:t>طراحی اسکریپت ها مختص برای سرور، برای هندل کردن فایل های بزرگ و تعداد فایل های زیاد</w:t>
      </w:r>
    </w:p>
    <w:p w14:paraId="512750D9" w14:textId="697416B2" w:rsidR="00232185" w:rsidRPr="00FD5526" w:rsidRDefault="00307198" w:rsidP="00232185">
      <w:pPr>
        <w:pStyle w:val="Contact"/>
        <w:bidi/>
        <w:ind w:left="360"/>
        <w:rPr>
          <w:rFonts w:asciiTheme="majorHAnsi" w:hAnsiTheme="majorHAnsi" w:cs="B Nazanin"/>
        </w:rPr>
      </w:pPr>
      <w:r w:rsidRPr="00FD5526">
        <w:rPr>
          <w:rFonts w:asciiTheme="majorHAnsi" w:hAnsiTheme="majorHAnsi" w:cs="B Nazanin" w:hint="cs"/>
          <w:bCs/>
          <w:rtl/>
        </w:rPr>
        <w:t>پروژه های شخصی برای تو</w:t>
      </w:r>
      <w:r w:rsidR="00D81E88">
        <w:rPr>
          <w:rFonts w:asciiTheme="majorHAnsi" w:hAnsiTheme="majorHAnsi" w:cs="B Nazanin" w:hint="cs"/>
          <w:bCs/>
          <w:rtl/>
        </w:rPr>
        <w:t>س</w:t>
      </w:r>
      <w:r w:rsidRPr="00FD5526">
        <w:rPr>
          <w:rFonts w:asciiTheme="majorHAnsi" w:hAnsiTheme="majorHAnsi" w:cs="B Nazanin" w:hint="cs"/>
          <w:bCs/>
          <w:rtl/>
        </w:rPr>
        <w:t>عه فردی</w:t>
      </w:r>
    </w:p>
    <w:p w14:paraId="5302D80C" w14:textId="6BC41057" w:rsidR="00307198" w:rsidRPr="00FD5526" w:rsidRDefault="00FD5526" w:rsidP="00232185">
      <w:pPr>
        <w:pStyle w:val="Contact"/>
        <w:numPr>
          <w:ilvl w:val="0"/>
          <w:numId w:val="6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 w:val="0"/>
          <w:bCs/>
          <w:sz w:val="18"/>
          <w:szCs w:val="18"/>
        </w:rPr>
      </w:pPr>
      <w:r w:rsidRPr="00FD5526">
        <w:rPr>
          <w:rFonts w:asciiTheme="majorHAnsi" w:hAnsiTheme="majorHAnsi" w:cs="B Nazanin" w:hint="cs"/>
          <w:b w:val="0"/>
          <w:bCs/>
          <w:sz w:val="18"/>
          <w:szCs w:val="18"/>
          <w:rtl/>
        </w:rPr>
        <w:t>سایت شخصی بنده (پورتفولیو)</w:t>
      </w:r>
    </w:p>
    <w:p w14:paraId="23A6381E" w14:textId="45DFF8C2" w:rsidR="00232185" w:rsidRDefault="00FD5526" w:rsidP="00307198">
      <w:pPr>
        <w:pStyle w:val="Contact"/>
        <w:numPr>
          <w:ilvl w:val="0"/>
          <w:numId w:val="6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 w:val="0"/>
          <w:bCs/>
          <w:sz w:val="18"/>
          <w:szCs w:val="18"/>
        </w:rPr>
      </w:pPr>
      <w:r w:rsidRPr="00FD5526">
        <w:rPr>
          <w:rFonts w:asciiTheme="majorHAnsi" w:hAnsiTheme="majorHAnsi" w:cs="B Nazanin" w:hint="cs"/>
          <w:b w:val="0"/>
          <w:bCs/>
          <w:sz w:val="18"/>
          <w:szCs w:val="18"/>
          <w:rtl/>
        </w:rPr>
        <w:t>سایت نمایش وضعیت آب و هوای شهر ها</w:t>
      </w:r>
    </w:p>
    <w:p w14:paraId="185ACC92" w14:textId="0BCE74C2" w:rsidR="00FD5526" w:rsidRPr="00FD5526" w:rsidRDefault="00FD5526" w:rsidP="00FD5526">
      <w:pPr>
        <w:pStyle w:val="Contact"/>
        <w:numPr>
          <w:ilvl w:val="0"/>
          <w:numId w:val="6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 w:val="0"/>
          <w:bCs/>
          <w:sz w:val="18"/>
          <w:szCs w:val="18"/>
        </w:rPr>
      </w:pPr>
      <w:r>
        <w:rPr>
          <w:rFonts w:asciiTheme="majorHAnsi" w:hAnsiTheme="majorHAnsi" w:cs="B Nazanin" w:hint="cs"/>
          <w:b w:val="0"/>
          <w:bCs/>
          <w:sz w:val="18"/>
          <w:szCs w:val="18"/>
          <w:rtl/>
        </w:rPr>
        <w:t xml:space="preserve">لایتنر باکس. یک </w:t>
      </w:r>
      <w:r w:rsidR="008F20EB">
        <w:rPr>
          <w:rFonts w:asciiTheme="majorHAnsi" w:hAnsiTheme="majorHAnsi" w:cs="B Nazanin" w:hint="cs"/>
          <w:b w:val="0"/>
          <w:bCs/>
          <w:sz w:val="18"/>
          <w:szCs w:val="18"/>
          <w:rtl/>
        </w:rPr>
        <w:t>افزونه</w:t>
      </w:r>
      <w:r>
        <w:rPr>
          <w:rFonts w:asciiTheme="majorHAnsi" w:hAnsiTheme="majorHAnsi" w:cs="B Nazanin" w:hint="cs"/>
          <w:b w:val="0"/>
          <w:bCs/>
          <w:sz w:val="18"/>
          <w:szCs w:val="18"/>
          <w:rtl/>
        </w:rPr>
        <w:t xml:space="preserve"> کروم که متن انتخابی کاربر توی هر صفحه ای رو ترجمه می کنه و توی باکس لایتنر ذخیره می کند</w:t>
      </w:r>
    </w:p>
    <w:p w14:paraId="3AC3946A" w14:textId="77777777" w:rsidR="00232185" w:rsidRPr="00BE7752" w:rsidRDefault="00232185" w:rsidP="00232185">
      <w:pPr>
        <w:pStyle w:val="Contact"/>
        <w:bidi/>
        <w:ind w:left="1080"/>
        <w:rPr>
          <w:rFonts w:asciiTheme="majorHAnsi" w:hAnsiTheme="majorHAnsi"/>
          <w:sz w:val="15"/>
          <w:szCs w:val="15"/>
        </w:rPr>
      </w:pPr>
    </w:p>
    <w:p w14:paraId="7C218537" w14:textId="5F03196E" w:rsidR="00232185" w:rsidRPr="00973522" w:rsidRDefault="00973522" w:rsidP="00232185">
      <w:pPr>
        <w:pStyle w:val="Contac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center"/>
        <w:rPr>
          <w:rFonts w:asciiTheme="majorHAnsi" w:hAnsiTheme="majorHAnsi" w:cs="B Titr"/>
          <w:bCs/>
        </w:rPr>
      </w:pPr>
      <w:r w:rsidRPr="00973522">
        <w:rPr>
          <w:rFonts w:asciiTheme="majorHAnsi" w:hAnsiTheme="majorHAnsi" w:cs="B Titr" w:hint="cs"/>
          <w:bCs/>
          <w:rtl/>
        </w:rPr>
        <w:t>پروژه ها</w:t>
      </w:r>
    </w:p>
    <w:p w14:paraId="2D007F99" w14:textId="77777777" w:rsidR="00232185" w:rsidRPr="008F20EB" w:rsidRDefault="00232185" w:rsidP="00232185">
      <w:pPr>
        <w:pStyle w:val="Contact"/>
        <w:bidi/>
        <w:rPr>
          <w:sz w:val="9"/>
          <w:szCs w:val="9"/>
        </w:rPr>
      </w:pPr>
    </w:p>
    <w:p w14:paraId="072BEAB9" w14:textId="0DFF83C7" w:rsidR="00232185" w:rsidRPr="008F20EB" w:rsidRDefault="00FD5526" w:rsidP="00232185">
      <w:pPr>
        <w:pStyle w:val="Contact"/>
        <w:bidi/>
        <w:ind w:left="360"/>
        <w:rPr>
          <w:rFonts w:asciiTheme="majorHAnsi" w:hAnsiTheme="majorHAnsi" w:cs="B Nazanin"/>
          <w:bCs/>
          <w:sz w:val="20"/>
          <w:szCs w:val="20"/>
        </w:rPr>
      </w:pPr>
      <w:r w:rsidRPr="008F20EB">
        <w:rPr>
          <w:rFonts w:asciiTheme="majorHAnsi" w:hAnsiTheme="majorHAnsi" w:cs="B Nazanin" w:hint="cs"/>
          <w:bCs/>
          <w:sz w:val="20"/>
          <w:szCs w:val="20"/>
          <w:rtl/>
        </w:rPr>
        <w:t>پورتفولیو</w:t>
      </w:r>
    </w:p>
    <w:p w14:paraId="3AD88264" w14:textId="715C6D89" w:rsidR="00232185" w:rsidRPr="008F20EB" w:rsidRDefault="000A08F6" w:rsidP="00232185">
      <w:pPr>
        <w:pStyle w:val="Contact"/>
        <w:numPr>
          <w:ilvl w:val="0"/>
          <w:numId w:val="10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تو</w:t>
      </w:r>
      <w:r w:rsidR="00D81E88">
        <w:rPr>
          <w:rFonts w:asciiTheme="majorHAnsi" w:hAnsiTheme="majorHAnsi" w:cs="B Nazanin" w:hint="cs"/>
          <w:bCs/>
          <w:sz w:val="18"/>
          <w:szCs w:val="18"/>
          <w:rtl/>
        </w:rPr>
        <w:t>س</w:t>
      </w: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عه داده شده با ریکت، تلویند، ریکت روتر</w:t>
      </w:r>
    </w:p>
    <w:p w14:paraId="1F0EFF3C" w14:textId="20607E34" w:rsidR="00232185" w:rsidRPr="008F20EB" w:rsidRDefault="000A08F6" w:rsidP="00232185">
      <w:pPr>
        <w:pStyle w:val="Contact"/>
        <w:numPr>
          <w:ilvl w:val="0"/>
          <w:numId w:val="10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ظاهر قابل تعامل و ریسپاسیو</w:t>
      </w:r>
    </w:p>
    <w:p w14:paraId="328CFDAD" w14:textId="44E70D25" w:rsidR="000A08F6" w:rsidRPr="008F20EB" w:rsidRDefault="000A08F6" w:rsidP="000A08F6">
      <w:pPr>
        <w:pStyle w:val="Contact"/>
        <w:bidi/>
        <w:ind w:left="360"/>
        <w:rPr>
          <w:rFonts w:asciiTheme="majorHAnsi" w:hAnsiTheme="majorHAnsi" w:cs="B Nazanin"/>
          <w:bCs/>
          <w:sz w:val="20"/>
          <w:szCs w:val="20"/>
        </w:rPr>
      </w:pPr>
      <w:r w:rsidRPr="008F20EB">
        <w:rPr>
          <w:rFonts w:asciiTheme="majorHAnsi" w:hAnsiTheme="majorHAnsi" w:cs="B Nazanin" w:hint="cs"/>
          <w:bCs/>
          <w:sz w:val="20"/>
          <w:szCs w:val="20"/>
          <w:rtl/>
        </w:rPr>
        <w:t xml:space="preserve">سایت </w:t>
      </w:r>
      <w:r w:rsidRPr="008F20EB">
        <w:rPr>
          <w:rFonts w:asciiTheme="majorHAnsi" w:hAnsiTheme="majorHAnsi" w:cs="B Nazanin"/>
          <w:bCs/>
          <w:sz w:val="20"/>
          <w:szCs w:val="20"/>
        </w:rPr>
        <w:t xml:space="preserve">City Weather </w:t>
      </w:r>
    </w:p>
    <w:p w14:paraId="64838258" w14:textId="006C4E1B" w:rsidR="00232185" w:rsidRPr="008F20EB" w:rsidRDefault="000A08F6" w:rsidP="000A08F6">
      <w:pPr>
        <w:pStyle w:val="Contact"/>
        <w:numPr>
          <w:ilvl w:val="0"/>
          <w:numId w:val="11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تو</w:t>
      </w:r>
      <w:r w:rsidR="00D81E88">
        <w:rPr>
          <w:rFonts w:asciiTheme="majorHAnsi" w:hAnsiTheme="majorHAnsi" w:cs="B Nazanin" w:hint="cs"/>
          <w:bCs/>
          <w:sz w:val="18"/>
          <w:szCs w:val="18"/>
          <w:rtl/>
        </w:rPr>
        <w:t>س</w:t>
      </w: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 xml:space="preserve">عه داده شده با ریکت، تلویند، </w:t>
      </w:r>
      <w:proofErr w:type="spellStart"/>
      <w:r w:rsidRPr="008F20EB">
        <w:rPr>
          <w:rFonts w:asciiTheme="majorHAnsi" w:hAnsiTheme="majorHAnsi" w:cs="B Nazanin"/>
          <w:bCs/>
          <w:sz w:val="18"/>
          <w:szCs w:val="18"/>
        </w:rPr>
        <w:t>Zustand</w:t>
      </w:r>
      <w:proofErr w:type="spellEnd"/>
      <w:r w:rsidRPr="008F20EB">
        <w:rPr>
          <w:rFonts w:asciiTheme="majorHAnsi" w:hAnsiTheme="majorHAnsi" w:cs="B Nazanin" w:hint="cs"/>
          <w:bCs/>
          <w:sz w:val="18"/>
          <w:szCs w:val="18"/>
          <w:rtl/>
          <w:lang w:bidi="fa-IR"/>
        </w:rPr>
        <w:t xml:space="preserve">، </w:t>
      </w:r>
      <w:proofErr w:type="spellStart"/>
      <w:r w:rsidRPr="008F20EB">
        <w:rPr>
          <w:rFonts w:asciiTheme="majorHAnsi" w:hAnsiTheme="majorHAnsi" w:cs="B Nazanin"/>
          <w:bCs/>
          <w:sz w:val="18"/>
          <w:szCs w:val="18"/>
          <w:lang w:bidi="fa-IR"/>
        </w:rPr>
        <w:t>Shadcn</w:t>
      </w:r>
      <w:proofErr w:type="spellEnd"/>
      <w:r w:rsidRPr="008F20EB">
        <w:rPr>
          <w:rFonts w:asciiTheme="majorHAnsi" w:hAnsiTheme="majorHAnsi" w:cs="B Nazanin"/>
          <w:bCs/>
          <w:sz w:val="18"/>
          <w:szCs w:val="18"/>
          <w:lang w:bidi="fa-IR"/>
        </w:rPr>
        <w:t xml:space="preserve"> </w:t>
      </w:r>
      <w:proofErr w:type="spellStart"/>
      <w:r w:rsidRPr="008F20EB">
        <w:rPr>
          <w:rFonts w:asciiTheme="majorHAnsi" w:hAnsiTheme="majorHAnsi" w:cs="B Nazanin"/>
          <w:bCs/>
          <w:sz w:val="18"/>
          <w:szCs w:val="18"/>
          <w:lang w:bidi="fa-IR"/>
        </w:rPr>
        <w:t>ui</w:t>
      </w:r>
      <w:proofErr w:type="spellEnd"/>
    </w:p>
    <w:p w14:paraId="242C569E" w14:textId="70799B45" w:rsidR="00232185" w:rsidRPr="008F20EB" w:rsidRDefault="000A08F6" w:rsidP="00232185">
      <w:pPr>
        <w:pStyle w:val="Contact"/>
        <w:numPr>
          <w:ilvl w:val="0"/>
          <w:numId w:val="11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  <w:lang w:bidi="fa-IR"/>
        </w:rPr>
        <w:t xml:space="preserve">تعامل کامل و هندل کردن جواب </w:t>
      </w:r>
      <w:r w:rsidRPr="008F20EB">
        <w:rPr>
          <w:rFonts w:asciiTheme="majorHAnsi" w:hAnsiTheme="majorHAnsi" w:cs="B Nazanin"/>
          <w:bCs/>
          <w:sz w:val="18"/>
          <w:szCs w:val="18"/>
          <w:lang w:bidi="fa-IR"/>
        </w:rPr>
        <w:t>API</w:t>
      </w:r>
      <w:r w:rsidRPr="008F20EB">
        <w:rPr>
          <w:rFonts w:asciiTheme="majorHAnsi" w:hAnsiTheme="majorHAnsi" w:cs="B Nazanin" w:hint="cs"/>
          <w:bCs/>
          <w:sz w:val="18"/>
          <w:szCs w:val="18"/>
          <w:rtl/>
          <w:lang w:bidi="fa-IR"/>
        </w:rPr>
        <w:t xml:space="preserve"> ها </w:t>
      </w:r>
    </w:p>
    <w:p w14:paraId="5403AD69" w14:textId="40D88BE8" w:rsidR="00232185" w:rsidRPr="008F20EB" w:rsidRDefault="00427BFD" w:rsidP="00232185">
      <w:pPr>
        <w:pStyle w:val="Contact"/>
        <w:bidi/>
        <w:ind w:left="360"/>
        <w:rPr>
          <w:rFonts w:asciiTheme="majorHAnsi" w:hAnsiTheme="majorHAnsi" w:cs="B Nazanin"/>
          <w:bCs/>
          <w:sz w:val="20"/>
          <w:szCs w:val="20"/>
        </w:rPr>
      </w:pPr>
      <w:r>
        <w:rPr>
          <w:rFonts w:asciiTheme="majorHAnsi" w:hAnsiTheme="majorHAnsi" w:cs="B Nazanin" w:hint="cs"/>
          <w:bCs/>
          <w:sz w:val="20"/>
          <w:szCs w:val="20"/>
          <w:rtl/>
        </w:rPr>
        <w:t xml:space="preserve">لایتنر باکس </w:t>
      </w:r>
      <w:r>
        <w:rPr>
          <w:rFonts w:ascii="Arial" w:hAnsi="Arial" w:cs="Arial" w:hint="cs"/>
          <w:bCs/>
          <w:sz w:val="20"/>
          <w:szCs w:val="20"/>
          <w:rtl/>
        </w:rPr>
        <w:t>–</w:t>
      </w:r>
      <w:r>
        <w:rPr>
          <w:rFonts w:asciiTheme="majorHAnsi" w:hAnsiTheme="majorHAnsi" w:cs="B Nazanin" w:hint="cs"/>
          <w:bCs/>
          <w:sz w:val="20"/>
          <w:szCs w:val="20"/>
          <w:rtl/>
        </w:rPr>
        <w:t xml:space="preserve"> افزونه کروم</w:t>
      </w:r>
    </w:p>
    <w:p w14:paraId="2C206FF6" w14:textId="4909619C" w:rsidR="00232185" w:rsidRPr="008F20EB" w:rsidRDefault="008F20EB" w:rsidP="00232185">
      <w:pPr>
        <w:pStyle w:val="Contact"/>
        <w:numPr>
          <w:ilvl w:val="0"/>
          <w:numId w:val="12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یک افزونه کروم که متن انتخابی کاربر رو ترجمه می کند</w:t>
      </w:r>
    </w:p>
    <w:p w14:paraId="496C3A60" w14:textId="5BCEFD88" w:rsidR="008F20EB" w:rsidRPr="008F20EB" w:rsidRDefault="008F20EB" w:rsidP="008F20EB">
      <w:pPr>
        <w:pStyle w:val="Contact"/>
        <w:numPr>
          <w:ilvl w:val="0"/>
          <w:numId w:val="12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ترجمه متن لغت به لغت</w:t>
      </w:r>
    </w:p>
    <w:p w14:paraId="176ABA4F" w14:textId="5050F806" w:rsidR="00232185" w:rsidRPr="00D81E88" w:rsidRDefault="008F20EB" w:rsidP="00D81E88">
      <w:pPr>
        <w:pStyle w:val="Contact"/>
        <w:numPr>
          <w:ilvl w:val="0"/>
          <w:numId w:val="12"/>
        </w:numPr>
        <w:tabs>
          <w:tab w:val="clear" w:pos="720"/>
          <w:tab w:val="num" w:pos="1080"/>
        </w:tabs>
        <w:bidi/>
        <w:ind w:left="1080"/>
        <w:rPr>
          <w:rFonts w:asciiTheme="majorHAnsi" w:hAnsiTheme="majorHAnsi" w:cs="B Nazanin"/>
          <w:bCs/>
          <w:sz w:val="18"/>
          <w:szCs w:val="18"/>
        </w:rPr>
      </w:pPr>
      <w:r w:rsidRPr="008F20EB">
        <w:rPr>
          <w:rFonts w:asciiTheme="majorHAnsi" w:hAnsiTheme="majorHAnsi" w:cs="B Nazanin" w:hint="cs"/>
          <w:bCs/>
          <w:sz w:val="18"/>
          <w:szCs w:val="18"/>
          <w:rtl/>
        </w:rPr>
        <w:t>قابلیت لایتنر باکس برای یاد گیری لغت ها</w:t>
      </w:r>
    </w:p>
    <w:sectPr w:rsidR="00232185" w:rsidRPr="00D81E88" w:rsidSect="007F233E">
      <w:type w:val="continuous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971F" w14:textId="77777777" w:rsidR="00EE0F29" w:rsidRDefault="00EE0F29" w:rsidP="00246067">
      <w:pPr>
        <w:spacing w:after="0" w:line="240" w:lineRule="auto"/>
      </w:pPr>
      <w:r>
        <w:separator/>
      </w:r>
    </w:p>
  </w:endnote>
  <w:endnote w:type="continuationSeparator" w:id="0">
    <w:p w14:paraId="72555998" w14:textId="77777777" w:rsidR="00EE0F29" w:rsidRDefault="00EE0F29" w:rsidP="0024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DFFE" w14:textId="77777777" w:rsidR="00EE0F29" w:rsidRDefault="00EE0F29" w:rsidP="00246067">
      <w:pPr>
        <w:spacing w:after="0" w:line="240" w:lineRule="auto"/>
      </w:pPr>
      <w:r>
        <w:separator/>
      </w:r>
    </w:p>
  </w:footnote>
  <w:footnote w:type="continuationSeparator" w:id="0">
    <w:p w14:paraId="6BC16364" w14:textId="77777777" w:rsidR="00EE0F29" w:rsidRDefault="00EE0F29" w:rsidP="00246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C8DA52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99.9pt;height:99.9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F13AE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CF7DEE"/>
    <w:multiLevelType w:val="multilevel"/>
    <w:tmpl w:val="F4A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434E"/>
    <w:multiLevelType w:val="hybridMultilevel"/>
    <w:tmpl w:val="2E4434CE"/>
    <w:lvl w:ilvl="0" w:tplc="5474424E">
      <w:start w:val="93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558A3"/>
    <w:multiLevelType w:val="multilevel"/>
    <w:tmpl w:val="421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2278"/>
    <w:multiLevelType w:val="hybridMultilevel"/>
    <w:tmpl w:val="01F42814"/>
    <w:lvl w:ilvl="0" w:tplc="D13ECC9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9639A"/>
    <w:multiLevelType w:val="multilevel"/>
    <w:tmpl w:val="B90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4E6B"/>
    <w:multiLevelType w:val="multilevel"/>
    <w:tmpl w:val="4D0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72CB"/>
    <w:multiLevelType w:val="multilevel"/>
    <w:tmpl w:val="46E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A634C"/>
    <w:multiLevelType w:val="multilevel"/>
    <w:tmpl w:val="4D0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D3E4B"/>
    <w:multiLevelType w:val="multilevel"/>
    <w:tmpl w:val="01C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55E15"/>
    <w:multiLevelType w:val="multilevel"/>
    <w:tmpl w:val="2B0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93706"/>
    <w:multiLevelType w:val="multilevel"/>
    <w:tmpl w:val="2F2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F0B61"/>
    <w:multiLevelType w:val="hybridMultilevel"/>
    <w:tmpl w:val="98683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14482C"/>
    <w:multiLevelType w:val="multilevel"/>
    <w:tmpl w:val="20F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4449F"/>
    <w:multiLevelType w:val="multilevel"/>
    <w:tmpl w:val="AB1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634738">
    <w:abstractNumId w:val="4"/>
  </w:num>
  <w:num w:numId="2" w16cid:durableId="1945843921">
    <w:abstractNumId w:val="12"/>
  </w:num>
  <w:num w:numId="3" w16cid:durableId="408815051">
    <w:abstractNumId w:val="0"/>
  </w:num>
  <w:num w:numId="4" w16cid:durableId="1327052257">
    <w:abstractNumId w:val="2"/>
  </w:num>
  <w:num w:numId="5" w16cid:durableId="6106420">
    <w:abstractNumId w:val="7"/>
  </w:num>
  <w:num w:numId="6" w16cid:durableId="1864055595">
    <w:abstractNumId w:val="13"/>
  </w:num>
  <w:num w:numId="7" w16cid:durableId="1623077218">
    <w:abstractNumId w:val="8"/>
  </w:num>
  <w:num w:numId="8" w16cid:durableId="1726442383">
    <w:abstractNumId w:val="10"/>
  </w:num>
  <w:num w:numId="9" w16cid:durableId="483158718">
    <w:abstractNumId w:val="3"/>
  </w:num>
  <w:num w:numId="10" w16cid:durableId="1841000986">
    <w:abstractNumId w:val="9"/>
  </w:num>
  <w:num w:numId="11" w16cid:durableId="1731809005">
    <w:abstractNumId w:val="1"/>
  </w:num>
  <w:num w:numId="12" w16cid:durableId="1458798020">
    <w:abstractNumId w:val="5"/>
  </w:num>
  <w:num w:numId="13" w16cid:durableId="462894542">
    <w:abstractNumId w:val="6"/>
  </w:num>
  <w:num w:numId="14" w16cid:durableId="2057584075">
    <w:abstractNumId w:val="14"/>
  </w:num>
  <w:num w:numId="15" w16cid:durableId="161508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D6"/>
    <w:rsid w:val="00025636"/>
    <w:rsid w:val="00033C93"/>
    <w:rsid w:val="0004096D"/>
    <w:rsid w:val="00051AF4"/>
    <w:rsid w:val="000718BF"/>
    <w:rsid w:val="000928A6"/>
    <w:rsid w:val="000A08F6"/>
    <w:rsid w:val="000B2098"/>
    <w:rsid w:val="000D604C"/>
    <w:rsid w:val="000F1F44"/>
    <w:rsid w:val="0010264A"/>
    <w:rsid w:val="00102B88"/>
    <w:rsid w:val="00133BBB"/>
    <w:rsid w:val="001541C3"/>
    <w:rsid w:val="00232185"/>
    <w:rsid w:val="00246067"/>
    <w:rsid w:val="0025146A"/>
    <w:rsid w:val="002608F3"/>
    <w:rsid w:val="00266217"/>
    <w:rsid w:val="0026775E"/>
    <w:rsid w:val="00273DD3"/>
    <w:rsid w:val="00280602"/>
    <w:rsid w:val="002808FD"/>
    <w:rsid w:val="00293250"/>
    <w:rsid w:val="002A6395"/>
    <w:rsid w:val="002D4867"/>
    <w:rsid w:val="002F016A"/>
    <w:rsid w:val="002F4D4E"/>
    <w:rsid w:val="003022D3"/>
    <w:rsid w:val="00307198"/>
    <w:rsid w:val="00337E4B"/>
    <w:rsid w:val="00343E47"/>
    <w:rsid w:val="00386988"/>
    <w:rsid w:val="003A5ED1"/>
    <w:rsid w:val="003B162A"/>
    <w:rsid w:val="003C4675"/>
    <w:rsid w:val="003D4A36"/>
    <w:rsid w:val="003E214D"/>
    <w:rsid w:val="003F0246"/>
    <w:rsid w:val="00403E86"/>
    <w:rsid w:val="00427BFD"/>
    <w:rsid w:val="00433C45"/>
    <w:rsid w:val="004532C8"/>
    <w:rsid w:val="0045361F"/>
    <w:rsid w:val="004721AE"/>
    <w:rsid w:val="004749CF"/>
    <w:rsid w:val="004926A2"/>
    <w:rsid w:val="0049788F"/>
    <w:rsid w:val="004A4E77"/>
    <w:rsid w:val="004B0C31"/>
    <w:rsid w:val="004E09D1"/>
    <w:rsid w:val="004E4ABF"/>
    <w:rsid w:val="004F1CAE"/>
    <w:rsid w:val="0050491D"/>
    <w:rsid w:val="00530025"/>
    <w:rsid w:val="0054373D"/>
    <w:rsid w:val="005A7955"/>
    <w:rsid w:val="005B3A53"/>
    <w:rsid w:val="005E126F"/>
    <w:rsid w:val="005E5C03"/>
    <w:rsid w:val="00644FBC"/>
    <w:rsid w:val="00684FAE"/>
    <w:rsid w:val="00687F84"/>
    <w:rsid w:val="006A155F"/>
    <w:rsid w:val="006C1153"/>
    <w:rsid w:val="006C1347"/>
    <w:rsid w:val="006D1237"/>
    <w:rsid w:val="006D764A"/>
    <w:rsid w:val="006E7837"/>
    <w:rsid w:val="007234B9"/>
    <w:rsid w:val="00773368"/>
    <w:rsid w:val="00776A1C"/>
    <w:rsid w:val="00785C65"/>
    <w:rsid w:val="00790226"/>
    <w:rsid w:val="00794E4C"/>
    <w:rsid w:val="007A45FC"/>
    <w:rsid w:val="007F233E"/>
    <w:rsid w:val="007F303A"/>
    <w:rsid w:val="007F745A"/>
    <w:rsid w:val="008123BF"/>
    <w:rsid w:val="00834E2C"/>
    <w:rsid w:val="00845AD3"/>
    <w:rsid w:val="00847A7B"/>
    <w:rsid w:val="00847B2E"/>
    <w:rsid w:val="00893D86"/>
    <w:rsid w:val="008D0649"/>
    <w:rsid w:val="008E01C5"/>
    <w:rsid w:val="008F0D96"/>
    <w:rsid w:val="008F0FCF"/>
    <w:rsid w:val="008F20EB"/>
    <w:rsid w:val="00907178"/>
    <w:rsid w:val="00911EFE"/>
    <w:rsid w:val="00925C2B"/>
    <w:rsid w:val="00931598"/>
    <w:rsid w:val="00931E4E"/>
    <w:rsid w:val="00973522"/>
    <w:rsid w:val="00980F28"/>
    <w:rsid w:val="0098233F"/>
    <w:rsid w:val="00984664"/>
    <w:rsid w:val="00991A6F"/>
    <w:rsid w:val="009D6723"/>
    <w:rsid w:val="009F5D16"/>
    <w:rsid w:val="00A4278A"/>
    <w:rsid w:val="00A51CE4"/>
    <w:rsid w:val="00A70619"/>
    <w:rsid w:val="00A76BE4"/>
    <w:rsid w:val="00A941C4"/>
    <w:rsid w:val="00AC4580"/>
    <w:rsid w:val="00AD3B3E"/>
    <w:rsid w:val="00AD74CD"/>
    <w:rsid w:val="00B160E8"/>
    <w:rsid w:val="00B30421"/>
    <w:rsid w:val="00B455AC"/>
    <w:rsid w:val="00B45FA2"/>
    <w:rsid w:val="00B55C5A"/>
    <w:rsid w:val="00B761BB"/>
    <w:rsid w:val="00B943CE"/>
    <w:rsid w:val="00BD4037"/>
    <w:rsid w:val="00BD723B"/>
    <w:rsid w:val="00BE0700"/>
    <w:rsid w:val="00BE7752"/>
    <w:rsid w:val="00BF28A9"/>
    <w:rsid w:val="00C1580B"/>
    <w:rsid w:val="00C23DE3"/>
    <w:rsid w:val="00C24072"/>
    <w:rsid w:val="00C24597"/>
    <w:rsid w:val="00C315FE"/>
    <w:rsid w:val="00C36842"/>
    <w:rsid w:val="00C63829"/>
    <w:rsid w:val="00C77DBC"/>
    <w:rsid w:val="00C91439"/>
    <w:rsid w:val="00CD0F94"/>
    <w:rsid w:val="00CF4504"/>
    <w:rsid w:val="00CF4AF3"/>
    <w:rsid w:val="00D27285"/>
    <w:rsid w:val="00D51C0D"/>
    <w:rsid w:val="00D81E88"/>
    <w:rsid w:val="00D836E1"/>
    <w:rsid w:val="00DA72ED"/>
    <w:rsid w:val="00DB4706"/>
    <w:rsid w:val="00DB5CC7"/>
    <w:rsid w:val="00DE52E9"/>
    <w:rsid w:val="00E11CFD"/>
    <w:rsid w:val="00E255D6"/>
    <w:rsid w:val="00E25655"/>
    <w:rsid w:val="00E314BB"/>
    <w:rsid w:val="00E36973"/>
    <w:rsid w:val="00E67C79"/>
    <w:rsid w:val="00E74133"/>
    <w:rsid w:val="00E84F2B"/>
    <w:rsid w:val="00EC164D"/>
    <w:rsid w:val="00ED07C6"/>
    <w:rsid w:val="00EE0F29"/>
    <w:rsid w:val="00EE1CE7"/>
    <w:rsid w:val="00EF11F6"/>
    <w:rsid w:val="00F20F91"/>
    <w:rsid w:val="00F32E60"/>
    <w:rsid w:val="00F44CCB"/>
    <w:rsid w:val="00F51600"/>
    <w:rsid w:val="00F74B3B"/>
    <w:rsid w:val="00F91FA1"/>
    <w:rsid w:val="00FD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5E0DD"/>
  <w15:chartTrackingRefBased/>
  <w15:docId w15:val="{60F6040D-5990-43F2-ADC7-AAA844B4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62A"/>
  </w:style>
  <w:style w:type="paragraph" w:styleId="Heading1">
    <w:name w:val="heading 1"/>
    <w:basedOn w:val="Normal"/>
    <w:next w:val="Normal"/>
    <w:link w:val="Heading1Char"/>
    <w:uiPriority w:val="9"/>
    <w:qFormat/>
    <w:rsid w:val="0090717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6E7B6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17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6E7B6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17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6E7B6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94A088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4A088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4A088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94A088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94A088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4A088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78"/>
    <w:rPr>
      <w:rFonts w:asciiTheme="majorHAnsi" w:eastAsiaTheme="majorEastAsia" w:hAnsiTheme="majorHAnsi" w:cstheme="majorBidi"/>
      <w:color w:val="6E7B6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178"/>
    <w:rPr>
      <w:rFonts w:asciiTheme="majorHAnsi" w:eastAsiaTheme="majorEastAsia" w:hAnsiTheme="majorHAnsi" w:cstheme="majorBidi"/>
      <w:color w:val="6E7B6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07178"/>
    <w:rPr>
      <w:rFonts w:asciiTheme="majorHAnsi" w:eastAsiaTheme="majorEastAsia" w:hAnsiTheme="majorHAnsi" w:cstheme="majorBidi"/>
      <w:color w:val="6E7B6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78"/>
    <w:rPr>
      <w:rFonts w:asciiTheme="majorHAnsi" w:eastAsiaTheme="majorEastAsia" w:hAnsiTheme="majorHAnsi" w:cstheme="majorBidi"/>
      <w:color w:val="94A088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78"/>
    <w:rPr>
      <w:rFonts w:asciiTheme="majorHAnsi" w:eastAsiaTheme="majorEastAsia" w:hAnsiTheme="majorHAnsi" w:cstheme="majorBidi"/>
      <w:i/>
      <w:iCs/>
      <w:color w:val="94A088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78"/>
    <w:rPr>
      <w:rFonts w:asciiTheme="majorHAnsi" w:eastAsiaTheme="majorEastAsia" w:hAnsiTheme="majorHAnsi" w:cstheme="majorBidi"/>
      <w:color w:val="94A088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78"/>
    <w:rPr>
      <w:rFonts w:asciiTheme="majorHAnsi" w:eastAsiaTheme="majorEastAsia" w:hAnsiTheme="majorHAnsi" w:cstheme="majorBidi"/>
      <w:b/>
      <w:bCs/>
      <w:color w:val="94A088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78"/>
    <w:rPr>
      <w:rFonts w:asciiTheme="majorHAnsi" w:eastAsiaTheme="majorEastAsia" w:hAnsiTheme="majorHAnsi" w:cstheme="majorBidi"/>
      <w:b/>
      <w:bCs/>
      <w:i/>
      <w:iCs/>
      <w:color w:val="94A088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78"/>
    <w:rPr>
      <w:rFonts w:asciiTheme="majorHAnsi" w:eastAsiaTheme="majorEastAsia" w:hAnsiTheme="majorHAnsi" w:cstheme="majorBidi"/>
      <w:i/>
      <w:iCs/>
      <w:color w:val="94A088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071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0717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7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07178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0717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07178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C3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7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7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94A088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78"/>
    <w:rPr>
      <w:rFonts w:asciiTheme="majorHAnsi" w:eastAsiaTheme="majorEastAsia" w:hAnsiTheme="majorHAnsi" w:cstheme="majorBidi"/>
      <w:i/>
      <w:iCs/>
      <w:color w:val="94A088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07178"/>
    <w:rPr>
      <w:b/>
      <w:bCs/>
      <w:smallCaps/>
      <w:color w:val="94A088" w:themeColor="accent6"/>
    </w:rPr>
  </w:style>
  <w:style w:type="character" w:styleId="Strong">
    <w:name w:val="Strong"/>
    <w:basedOn w:val="DefaultParagraphFont"/>
    <w:uiPriority w:val="22"/>
    <w:qFormat/>
    <w:rsid w:val="00907178"/>
    <w:rPr>
      <w:b/>
      <w:bCs/>
    </w:rPr>
  </w:style>
  <w:style w:type="paragraph" w:customStyle="1" w:styleId="Contact">
    <w:name w:val="Contact"/>
    <w:basedOn w:val="Normal"/>
    <w:link w:val="ContactChar"/>
    <w:rsid w:val="00AC4580"/>
    <w:pPr>
      <w:spacing w:after="480" w:line="240" w:lineRule="auto"/>
      <w:contextualSpacing/>
    </w:pPr>
    <w:rPr>
      <w:b/>
      <w:lang w:eastAsia="ja-JP"/>
    </w:rPr>
  </w:style>
  <w:style w:type="character" w:customStyle="1" w:styleId="ContactChar">
    <w:name w:val="Contact Char"/>
    <w:basedOn w:val="DateChar"/>
    <w:link w:val="Contact"/>
    <w:rsid w:val="00AC4580"/>
    <w:rPr>
      <w:rFonts w:eastAsiaTheme="minorEastAsia"/>
      <w:b/>
      <w:bCs w:val="0"/>
      <w:color w:val="404040" w:themeColor="text1" w:themeTint="BF"/>
      <w:kern w:val="0"/>
      <w:lang w:eastAsia="ja-JP"/>
      <w14:ligatures w14:val="none"/>
    </w:rPr>
  </w:style>
  <w:style w:type="paragraph" w:customStyle="1" w:styleId="CapsTitle">
    <w:name w:val="Caps Title"/>
    <w:basedOn w:val="Normal"/>
    <w:link w:val="CapsTitleChar"/>
    <w:semiHidden/>
    <w:rsid w:val="00C315FE"/>
    <w:pPr>
      <w:keepNext/>
      <w:keepLines/>
      <w:spacing w:before="240" w:after="40" w:line="240" w:lineRule="auto"/>
      <w:outlineLvl w:val="3"/>
    </w:pPr>
    <w:rPr>
      <w:rFonts w:eastAsiaTheme="majorEastAsia" w:cstheme="majorBidi"/>
      <w:b/>
      <w:bCs/>
      <w:caps/>
      <w:color w:val="000000" w:themeColor="text1"/>
      <w:szCs w:val="24"/>
      <w:lang w:eastAsia="ja-JP"/>
    </w:rPr>
  </w:style>
  <w:style w:type="character" w:customStyle="1" w:styleId="CapsTitleChar">
    <w:name w:val="Caps Title Char"/>
    <w:basedOn w:val="DefaultParagraphFont"/>
    <w:link w:val="CapsTitle"/>
    <w:semiHidden/>
    <w:rsid w:val="008F0D96"/>
    <w:rPr>
      <w:rFonts w:eastAsiaTheme="majorEastAsia" w:cstheme="majorBidi"/>
      <w:b/>
      <w:bCs/>
      <w:caps/>
      <w:color w:val="000000" w:themeColor="text1"/>
      <w:kern w:val="0"/>
      <w:szCs w:val="24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4F1CAE"/>
    <w:rPr>
      <w:bCs/>
      <w:color w:val="404040" w:themeColor="text1" w:themeTint="BF"/>
    </w:rPr>
  </w:style>
  <w:style w:type="character" w:customStyle="1" w:styleId="DateChar">
    <w:name w:val="Date Char"/>
    <w:basedOn w:val="DefaultParagraphFont"/>
    <w:link w:val="Date"/>
    <w:uiPriority w:val="99"/>
    <w:semiHidden/>
    <w:rsid w:val="008F0D96"/>
    <w:rPr>
      <w:b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rsid w:val="00246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0D96"/>
  </w:style>
  <w:style w:type="paragraph" w:styleId="Footer">
    <w:name w:val="footer"/>
    <w:basedOn w:val="Normal"/>
    <w:link w:val="FooterChar"/>
    <w:uiPriority w:val="99"/>
    <w:semiHidden/>
    <w:rsid w:val="00246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1CAE"/>
  </w:style>
  <w:style w:type="paragraph" w:styleId="ListBullet">
    <w:name w:val="List Bullet"/>
    <w:basedOn w:val="ListParagraph"/>
    <w:uiPriority w:val="99"/>
    <w:rsid w:val="004F1CAE"/>
    <w:pPr>
      <w:numPr>
        <w:numId w:val="1"/>
      </w:numPr>
      <w:spacing w:line="360" w:lineRule="auto"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C63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3829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8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5C2B"/>
    <w:rPr>
      <w:color w:val="8C8C8C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7178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907178"/>
    <w:rPr>
      <w:i/>
      <w:iCs/>
      <w:color w:val="94A088" w:themeColor="accent6"/>
    </w:rPr>
  </w:style>
  <w:style w:type="paragraph" w:styleId="NoSpacing">
    <w:name w:val="No Spacing"/>
    <w:uiPriority w:val="1"/>
    <w:qFormat/>
    <w:rsid w:val="0090717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07178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07178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90717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71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hyperlink" Target="https://srfie714692358.github.io/srfie714692358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://www.linkedin.com/in/sajjad-rafiee-tabriz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5" Type="http://schemas.openxmlformats.org/officeDocument/2006/relationships/numbering" Target="numbering.xml"/><Relationship Id="rId15" Type="http://schemas.openxmlformats.org/officeDocument/2006/relationships/image" Target="media/image6.svg"/><Relationship Id="rId10" Type="http://schemas.openxmlformats.org/officeDocument/2006/relationships/endnotes" Target="endnotes.xml"/><Relationship Id="rId19" Type="http://schemas.openxmlformats.org/officeDocument/2006/relationships/hyperlink" Target="http://www.linkedin.com/in/sajjad-rafiee-tabriz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djad\AppData\Roaming\Microsoft\Templates\Simple%20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41449-9C8D-4A79-AB9D-27533CFD9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0F1217-793E-4C39-A52B-F0A7027823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0749B0E-16AF-4431-B280-ADD5A3A053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7B03A1-E18A-4EFF-A2D3-665E225F18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healthcare resume.dotx</Template>
  <TotalTime>729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Rafie</dc:creator>
  <cp:keywords/>
  <dc:description/>
  <cp:lastModifiedBy>Sajjad Rafie</cp:lastModifiedBy>
  <cp:revision>17</cp:revision>
  <cp:lastPrinted>2025-12-30T19:33:00Z</cp:lastPrinted>
  <dcterms:created xsi:type="dcterms:W3CDTF">2025-12-30T19:09:00Z</dcterms:created>
  <dcterms:modified xsi:type="dcterms:W3CDTF">2026-01-12T16:42:00Z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